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4B59" w14:textId="74E7C905" w:rsidR="003009E8" w:rsidRPr="00ED181F" w:rsidRDefault="003009E8" w:rsidP="003009E8">
      <w:pPr>
        <w:ind w:left="0"/>
        <w:rPr>
          <w:rFonts w:cstheme="minorHAnsi"/>
          <w:b/>
          <w:color w:val="444444"/>
        </w:rPr>
      </w:pPr>
      <w:r w:rsidRPr="00ED181F">
        <w:rPr>
          <w:rFonts w:cstheme="minorHAnsi"/>
          <w:b/>
          <w:color w:val="444444"/>
        </w:rPr>
        <w:t>Asignatura</w:t>
      </w:r>
      <w:r w:rsidRPr="00ED181F">
        <w:rPr>
          <w:rFonts w:cstheme="minorHAnsi"/>
          <w:color w:val="444444"/>
        </w:rPr>
        <w:t>:</w:t>
      </w:r>
      <w:r w:rsidRPr="00ED181F">
        <w:rPr>
          <w:rFonts w:cstheme="minorHAnsi"/>
          <w:color w:val="444444"/>
        </w:rPr>
        <w:tab/>
      </w:r>
      <w:sdt>
        <w:sdtPr>
          <w:rPr>
            <w:rFonts w:cstheme="minorHAnsi"/>
            <w:b/>
            <w:i/>
            <w:color w:val="444444"/>
          </w:rPr>
          <w:alias w:val="Nombre de la asignatura"/>
          <w:tag w:val="Nombre de la asignatura"/>
          <w:id w:val="609931227"/>
          <w:placeholder>
            <w:docPart w:val="C3619DCC8BD2487EA4313882AF2CE4E5"/>
          </w:placeholder>
          <w:text/>
        </w:sdtPr>
        <w:sdtContent>
          <w:r w:rsidR="008333E5" w:rsidRPr="008333E5">
            <w:rPr>
              <w:rFonts w:cstheme="minorHAnsi"/>
              <w:b/>
              <w:i/>
              <w:color w:val="444444"/>
            </w:rPr>
            <w:t>Minería de Datos e Inteligencia de Negocios.</w:t>
          </w:r>
        </w:sdtContent>
      </w:sdt>
      <w:r w:rsidRPr="00ED181F">
        <w:rPr>
          <w:rFonts w:cstheme="minorHAnsi"/>
          <w:b/>
          <w:color w:val="444444"/>
        </w:rPr>
        <w:tab/>
      </w:r>
    </w:p>
    <w:p w14:paraId="26877D1D" w14:textId="0FEAE64B" w:rsidR="009D4F88" w:rsidRDefault="003009E8" w:rsidP="003009E8">
      <w:pPr>
        <w:spacing w:line="360" w:lineRule="auto"/>
        <w:ind w:left="0"/>
        <w:rPr>
          <w:rFonts w:cstheme="minorHAnsi"/>
          <w:b/>
          <w:i/>
          <w:color w:val="444444"/>
        </w:rPr>
      </w:pPr>
      <w:r w:rsidRPr="00ED181F">
        <w:rPr>
          <w:rFonts w:cstheme="minorHAnsi"/>
          <w:b/>
          <w:color w:val="444444"/>
        </w:rPr>
        <w:t>Docente</w:t>
      </w:r>
      <w:r w:rsidRPr="00ED181F">
        <w:rPr>
          <w:rFonts w:cstheme="minorHAnsi"/>
          <w:color w:val="444444"/>
        </w:rPr>
        <w:t>:</w:t>
      </w:r>
      <w:r w:rsidRPr="00ED181F">
        <w:rPr>
          <w:rFonts w:cstheme="minorHAnsi"/>
          <w:b/>
          <w:color w:val="444444"/>
        </w:rPr>
        <w:tab/>
      </w:r>
      <w:sdt>
        <w:sdtPr>
          <w:rPr>
            <w:rFonts w:cstheme="minorHAnsi"/>
            <w:b/>
            <w:i/>
            <w:color w:val="444444"/>
          </w:rPr>
          <w:alias w:val="Nombre del profesor"/>
          <w:tag w:val="Nombre del profesor"/>
          <w:id w:val="-2042582019"/>
          <w:placeholder>
            <w:docPart w:val="08CD6B968C1748419450B6E779985E68"/>
          </w:placeholder>
          <w:text/>
        </w:sdtPr>
        <w:sdtContent>
          <w:r w:rsidR="008333E5">
            <w:rPr>
              <w:rFonts w:cstheme="minorHAnsi"/>
              <w:b/>
              <w:i/>
              <w:color w:val="444444"/>
            </w:rPr>
            <w:t>Aquiles Loranca Sánchez.</w:t>
          </w:r>
        </w:sdtContent>
      </w:sdt>
    </w:p>
    <w:p w14:paraId="05B0E997" w14:textId="3B171C39" w:rsidR="009D4F88" w:rsidRDefault="009D4F88" w:rsidP="003009E8">
      <w:pPr>
        <w:spacing w:line="360" w:lineRule="auto"/>
        <w:ind w:left="0"/>
        <w:rPr>
          <w:rFonts w:cstheme="minorHAnsi"/>
          <w:b/>
          <w:color w:val="444444"/>
        </w:rPr>
      </w:pPr>
      <w:r>
        <w:rPr>
          <w:rFonts w:cstheme="minorHAnsi"/>
          <w:b/>
          <w:color w:val="444444"/>
        </w:rPr>
        <w:t>Integrantes</w:t>
      </w:r>
      <w:r w:rsidRPr="00ED181F">
        <w:rPr>
          <w:rFonts w:cstheme="minorHAnsi"/>
          <w:color w:val="444444"/>
        </w:rPr>
        <w:t>:</w:t>
      </w:r>
      <w:r w:rsidRPr="00ED181F">
        <w:rPr>
          <w:rFonts w:cstheme="minorHAnsi"/>
          <w:b/>
          <w:color w:val="444444"/>
        </w:rPr>
        <w:tab/>
      </w:r>
    </w:p>
    <w:p w14:paraId="4BB1A8DA" w14:textId="39175A9A" w:rsidR="009D4F88" w:rsidRPr="009D4F88" w:rsidRDefault="009D4F88" w:rsidP="009D4F88">
      <w:pPr>
        <w:pStyle w:val="Prrafodelista"/>
        <w:numPr>
          <w:ilvl w:val="0"/>
          <w:numId w:val="10"/>
        </w:numPr>
        <w:spacing w:line="360" w:lineRule="auto"/>
        <w:rPr>
          <w:rFonts w:cstheme="minorHAnsi"/>
          <w:b/>
          <w:i/>
          <w:color w:val="444444"/>
        </w:rPr>
      </w:pPr>
      <w:sdt>
        <w:sdtPr>
          <w:rPr>
            <w:rFonts w:cstheme="minorHAnsi"/>
            <w:b/>
            <w:i/>
            <w:color w:val="444444"/>
          </w:rPr>
          <w:alias w:val="Nombre del profesor"/>
          <w:tag w:val="Nombre del profesor"/>
          <w:id w:val="-212969950"/>
          <w:placeholder>
            <w:docPart w:val="1C1C63E17E6A4584ADA145C5C5C4EFB2"/>
          </w:placeholder>
          <w:text/>
        </w:sdtPr>
        <w:sdtContent>
          <w:r w:rsidRPr="009D4F88">
            <w:rPr>
              <w:rFonts w:cstheme="minorHAnsi"/>
              <w:b/>
              <w:i/>
              <w:color w:val="444444"/>
            </w:rPr>
            <w:t>Carlos Abraham Martínez Zamora</w:t>
          </w:r>
        </w:sdtContent>
      </w:sdt>
    </w:p>
    <w:p w14:paraId="2106F681" w14:textId="774C7857" w:rsidR="009D4F88" w:rsidRPr="009D4F88" w:rsidRDefault="009D4F88" w:rsidP="009D4F88">
      <w:pPr>
        <w:pStyle w:val="Prrafodelista"/>
        <w:numPr>
          <w:ilvl w:val="0"/>
          <w:numId w:val="10"/>
        </w:numPr>
        <w:spacing w:line="360" w:lineRule="auto"/>
        <w:rPr>
          <w:rFonts w:cstheme="minorHAnsi"/>
          <w:b/>
          <w:i/>
          <w:color w:val="444444"/>
        </w:rPr>
      </w:pPr>
      <w:sdt>
        <w:sdtPr>
          <w:rPr>
            <w:rFonts w:cstheme="minorHAnsi"/>
            <w:b/>
            <w:i/>
            <w:color w:val="444444"/>
          </w:rPr>
          <w:alias w:val="Nombre del profesor"/>
          <w:tag w:val="Nombre del profesor"/>
          <w:id w:val="1101538340"/>
          <w:placeholder>
            <w:docPart w:val="2E8ED388FF4441E6ADD7441F64EEB8DB"/>
          </w:placeholder>
          <w:text/>
        </w:sdtPr>
        <w:sdtContent>
          <w:r w:rsidRPr="009D4F88">
            <w:rPr>
              <w:rFonts w:cstheme="minorHAnsi"/>
              <w:b/>
              <w:i/>
              <w:color w:val="444444"/>
            </w:rPr>
            <w:t>Emilio Méndez Larios</w:t>
          </w:r>
        </w:sdtContent>
      </w:sdt>
    </w:p>
    <w:p w14:paraId="2BEC1495" w14:textId="431A0D02" w:rsidR="00B47761" w:rsidRDefault="00B47761" w:rsidP="002D0E2A">
      <w:pPr>
        <w:pStyle w:val="Ttulo1"/>
        <w:jc w:val="both"/>
      </w:pPr>
      <w:bookmarkStart w:id="0" w:name="_Toc266104087"/>
      <w:r w:rsidRPr="00860787">
        <w:t xml:space="preserve">PRÁCTICA NÚMERO </w:t>
      </w:r>
      <w:sdt>
        <w:sdtPr>
          <w:rPr>
            <w:rStyle w:val="Ttulo1Car"/>
          </w:rPr>
          <w:alias w:val="Número de la Práctica"/>
          <w:tag w:val="Número de la Práctica"/>
          <w:id w:val="-1591692361"/>
          <w:placeholder>
            <w:docPart w:val="710CC48FD44A4F9E84DF17D3BAE0BD61"/>
          </w:placeholder>
          <w:showingPlcHdr/>
        </w:sdtPr>
        <w:sdtEndPr>
          <w:rPr>
            <w:rStyle w:val="Fuentedeprrafopredeter"/>
            <w:b/>
          </w:rPr>
        </w:sdtEndPr>
        <w:sdtContent>
          <w:r w:rsidR="00C56E77">
            <w:t>#</w:t>
          </w:r>
        </w:sdtContent>
      </w:sdt>
      <w:r>
        <w:t xml:space="preserve">: </w:t>
      </w:r>
      <w:bookmarkEnd w:id="0"/>
      <w:sdt>
        <w:sdtPr>
          <w:rPr>
            <w:rStyle w:val="Ttulo1Car"/>
          </w:rPr>
          <w:alias w:val="Título de la Práctica"/>
          <w:tag w:val="Título de la Práctica"/>
          <w:id w:val="-1180898881"/>
          <w:placeholder>
            <w:docPart w:val="ADF5E16D2B1A463FAA89CD6E9A79C7FF"/>
          </w:placeholder>
          <w:text/>
        </w:sdtPr>
        <w:sdtEndPr>
          <w:rPr>
            <w:rStyle w:val="Fuentedeprrafopredeter"/>
            <w:rFonts w:cstheme="minorHAnsi"/>
            <w:b/>
            <w:i/>
            <w:color w:val="444444"/>
          </w:rPr>
        </w:sdtEndPr>
        <w:sdtContent>
          <w:r w:rsidR="00A62850">
            <w:rPr>
              <w:rStyle w:val="Ttulo1Car"/>
            </w:rPr>
            <w:t>4</w:t>
          </w:r>
        </w:sdtContent>
      </w:sdt>
    </w:p>
    <w:p w14:paraId="7C42DE28" w14:textId="31DC1A61" w:rsidR="003009E8" w:rsidRDefault="003009E8" w:rsidP="003009E8">
      <w:pPr>
        <w:pStyle w:val="Ttulo2"/>
      </w:pPr>
      <w:r>
        <w:t>Objetivo</w:t>
      </w:r>
    </w:p>
    <w:p w14:paraId="2C5199B8" w14:textId="419A87AA" w:rsidR="003009E8" w:rsidRDefault="00000000" w:rsidP="002D0E2A">
      <w:pPr>
        <w:jc w:val="both"/>
      </w:pPr>
      <w:sdt>
        <w:sdtPr>
          <w:alias w:val="Objetivo de la Práctica"/>
          <w:tag w:val="Objetivo de la Práctica"/>
          <w:id w:val="1879501810"/>
          <w:placeholder>
            <w:docPart w:val="DefaultPlaceholder_-1854013440"/>
          </w:placeholder>
        </w:sdtPr>
        <w:sdtContent>
          <w:r w:rsidR="003771CF" w:rsidRPr="003771CF">
            <w:t xml:space="preserve">El objetivo de la práctica será el </w:t>
          </w:r>
          <w:r w:rsidR="00762981">
            <w:t xml:space="preserve">crear un </w:t>
          </w:r>
          <w:r w:rsidR="00245D77">
            <w:t>modelo predictivo creado a partir de los datos transformados en la práctica 3, y exponerlos a través de una plataforma en la nube</w:t>
          </w:r>
        </w:sdtContent>
      </w:sdt>
      <w:r w:rsidR="003009E8" w:rsidRPr="00E31F82">
        <w:t>.</w:t>
      </w:r>
    </w:p>
    <w:p w14:paraId="518304FB" w14:textId="4D9F2DFE" w:rsidR="003009E8" w:rsidRDefault="00C56E77" w:rsidP="003009E8">
      <w:pPr>
        <w:pStyle w:val="Ttulo2"/>
      </w:pPr>
      <w:bookmarkStart w:id="1" w:name="_Toc266104089"/>
      <w:r>
        <w:t>Introducción y Consideraciones Teóricas</w:t>
      </w:r>
      <w:bookmarkEnd w:id="1"/>
    </w:p>
    <w:p w14:paraId="2A62E28F" w14:textId="399C8D88" w:rsidR="003009E8" w:rsidRPr="005E0A23" w:rsidRDefault="005E0A23" w:rsidP="002D0E2A">
      <w:pPr>
        <w:jc w:val="both"/>
        <w:rPr>
          <w:b/>
          <w:bCs/>
        </w:rPr>
      </w:pPr>
      <w:r w:rsidRPr="005E0A23">
        <w:rPr>
          <w:b/>
          <w:bCs/>
        </w:rPr>
        <w:t>E</w:t>
      </w:r>
      <w:r w:rsidR="003771CF">
        <w:rPr>
          <w:b/>
          <w:bCs/>
        </w:rPr>
        <w:t>n e</w:t>
      </w:r>
      <w:r>
        <w:rPr>
          <w:b/>
          <w:bCs/>
        </w:rPr>
        <w:t xml:space="preserve">sta práctica </w:t>
      </w:r>
      <w:r w:rsidR="00245D77">
        <w:rPr>
          <w:b/>
          <w:bCs/>
        </w:rPr>
        <w:t xml:space="preserve">realizaremos un modelo predictivo usando un cuaderno de trabajo en </w:t>
      </w:r>
      <w:proofErr w:type="spellStart"/>
      <w:r w:rsidR="00245D77">
        <w:rPr>
          <w:b/>
          <w:bCs/>
        </w:rPr>
        <w:t>Jupiter</w:t>
      </w:r>
      <w:proofErr w:type="spellEnd"/>
      <w:r w:rsidR="00245D77">
        <w:rPr>
          <w:b/>
          <w:bCs/>
        </w:rPr>
        <w:t xml:space="preserve">, a través de </w:t>
      </w:r>
      <w:proofErr w:type="spellStart"/>
      <w:r w:rsidR="00245D77">
        <w:rPr>
          <w:b/>
          <w:bCs/>
        </w:rPr>
        <w:t>Phyton</w:t>
      </w:r>
      <w:proofErr w:type="spellEnd"/>
      <w:r w:rsidR="00245D77">
        <w:rPr>
          <w:b/>
          <w:bCs/>
        </w:rPr>
        <w:t>, y lo expondremos como servicio a través de una plataforma analítica de grado empresarial</w:t>
      </w:r>
      <w:r w:rsidR="003771CF">
        <w:rPr>
          <w:b/>
          <w:bCs/>
        </w:rPr>
        <w:t>.</w:t>
      </w:r>
    </w:p>
    <w:p w14:paraId="2E9A4577" w14:textId="103B0D43" w:rsidR="003009E8" w:rsidRDefault="00C56E77" w:rsidP="003009E8">
      <w:pPr>
        <w:pStyle w:val="Ttulo2"/>
        <w:rPr>
          <w:lang w:val="es-ES"/>
        </w:rPr>
      </w:pPr>
      <w:bookmarkStart w:id="2" w:name="_Toc266104090"/>
      <w:r w:rsidRPr="006160C2">
        <w:rPr>
          <w:lang w:val="es-ES"/>
        </w:rPr>
        <w:t>Material</w:t>
      </w:r>
      <w:bookmarkEnd w:id="2"/>
      <w:r>
        <w:rPr>
          <w:lang w:val="es-ES"/>
        </w:rPr>
        <w:t xml:space="preserve"> y Equipo</w:t>
      </w:r>
    </w:p>
    <w:p w14:paraId="44787159" w14:textId="77777777" w:rsidR="00C56E77" w:rsidRPr="00C56E77" w:rsidRDefault="00C56E77" w:rsidP="00C56E77">
      <w:pPr>
        <w:rPr>
          <w:lang w:val="es-ES"/>
        </w:rPr>
      </w:pPr>
    </w:p>
    <w:tbl>
      <w:tblPr>
        <w:tblStyle w:val="Tablaconcuadrcula"/>
        <w:tblW w:w="0" w:type="auto"/>
        <w:jc w:val="center"/>
        <w:tblLook w:val="01E0" w:firstRow="1" w:lastRow="1" w:firstColumn="1" w:lastColumn="1" w:noHBand="0" w:noVBand="0"/>
      </w:tblPr>
      <w:tblGrid>
        <w:gridCol w:w="1458"/>
        <w:gridCol w:w="5562"/>
      </w:tblGrid>
      <w:tr w:rsidR="00C56E77" w14:paraId="2B973A67" w14:textId="77777777" w:rsidTr="005E0A23">
        <w:trPr>
          <w:jc w:val="center"/>
        </w:trPr>
        <w:tc>
          <w:tcPr>
            <w:tcW w:w="1363" w:type="dxa"/>
            <w:shd w:val="clear" w:color="auto" w:fill="000000"/>
            <w:vAlign w:val="center"/>
          </w:tcPr>
          <w:p w14:paraId="1E795CFD" w14:textId="77777777" w:rsidR="00C56E77" w:rsidRPr="00C56E77" w:rsidRDefault="00C56E77" w:rsidP="001826C3">
            <w:pPr>
              <w:jc w:val="center"/>
              <w:rPr>
                <w:lang w:eastAsia="en-US"/>
              </w:rPr>
            </w:pPr>
            <w:r w:rsidRPr="00C56E77">
              <w:rPr>
                <w:lang w:eastAsia="en-US"/>
              </w:rPr>
              <w:t>CANTIDAD</w:t>
            </w:r>
          </w:p>
        </w:tc>
        <w:tc>
          <w:tcPr>
            <w:tcW w:w="5562" w:type="dxa"/>
            <w:shd w:val="clear" w:color="auto" w:fill="000000"/>
            <w:vAlign w:val="center"/>
          </w:tcPr>
          <w:p w14:paraId="30F113F4" w14:textId="77777777" w:rsidR="00C56E77" w:rsidRPr="00C56E77" w:rsidRDefault="00C56E77" w:rsidP="001826C3">
            <w:pPr>
              <w:jc w:val="center"/>
              <w:rPr>
                <w:lang w:eastAsia="en-US"/>
              </w:rPr>
            </w:pPr>
            <w:r w:rsidRPr="00C56E77">
              <w:rPr>
                <w:lang w:eastAsia="en-US"/>
              </w:rPr>
              <w:t>MATERIAL Y EQUIPO</w:t>
            </w:r>
          </w:p>
        </w:tc>
      </w:tr>
      <w:tr w:rsidR="00C56E77" w:rsidRPr="00580B81" w14:paraId="5C5A6C8D" w14:textId="77777777" w:rsidTr="005E0A23">
        <w:trPr>
          <w:jc w:val="center"/>
        </w:trPr>
        <w:tc>
          <w:tcPr>
            <w:tcW w:w="1363" w:type="dxa"/>
            <w:vAlign w:val="center"/>
          </w:tcPr>
          <w:p w14:paraId="63A85530" w14:textId="77777777" w:rsidR="00C56E77" w:rsidRPr="00CC15C9" w:rsidRDefault="00C56E77" w:rsidP="001826C3">
            <w:pPr>
              <w:jc w:val="center"/>
              <w:rPr>
                <w:lang w:eastAsia="en-US"/>
              </w:rPr>
            </w:pPr>
            <w:r w:rsidRPr="00CC15C9">
              <w:rPr>
                <w:lang w:eastAsia="en-US"/>
              </w:rPr>
              <w:t>1</w:t>
            </w:r>
          </w:p>
        </w:tc>
        <w:tc>
          <w:tcPr>
            <w:tcW w:w="5562" w:type="dxa"/>
            <w:vAlign w:val="center"/>
          </w:tcPr>
          <w:p w14:paraId="4BD8EF20" w14:textId="323AED99" w:rsidR="00C56E77" w:rsidRPr="00C56E77" w:rsidRDefault="00C56E77" w:rsidP="001826C3">
            <w:pPr>
              <w:jc w:val="center"/>
              <w:rPr>
                <w:lang w:eastAsia="en-US"/>
              </w:rPr>
            </w:pPr>
            <w:r w:rsidRPr="00C56E77">
              <w:rPr>
                <w:lang w:eastAsia="en-US"/>
              </w:rPr>
              <w:t>Computadora personal</w:t>
            </w:r>
            <w:r w:rsidR="005E0A23">
              <w:rPr>
                <w:lang w:eastAsia="en-US"/>
              </w:rPr>
              <w:t>.</w:t>
            </w:r>
          </w:p>
        </w:tc>
      </w:tr>
      <w:tr w:rsidR="00C56E77" w:rsidRPr="00580B81" w14:paraId="23BDBDB0" w14:textId="77777777" w:rsidTr="005E0A23">
        <w:trPr>
          <w:jc w:val="center"/>
        </w:trPr>
        <w:tc>
          <w:tcPr>
            <w:tcW w:w="1363" w:type="dxa"/>
            <w:vAlign w:val="center"/>
          </w:tcPr>
          <w:p w14:paraId="14033378" w14:textId="77777777" w:rsidR="00C56E77" w:rsidRPr="00CC15C9" w:rsidRDefault="00C56E77" w:rsidP="001826C3">
            <w:pPr>
              <w:jc w:val="center"/>
              <w:rPr>
                <w:lang w:eastAsia="en-US"/>
              </w:rPr>
            </w:pPr>
            <w:r w:rsidRPr="00CC15C9">
              <w:rPr>
                <w:lang w:eastAsia="en-US"/>
              </w:rPr>
              <w:t>1</w:t>
            </w:r>
          </w:p>
        </w:tc>
        <w:tc>
          <w:tcPr>
            <w:tcW w:w="5562" w:type="dxa"/>
            <w:vAlign w:val="center"/>
          </w:tcPr>
          <w:p w14:paraId="59DA38B1" w14:textId="55C0800B" w:rsidR="00C56E77" w:rsidRPr="005E0A23" w:rsidRDefault="005E0A23" w:rsidP="001826C3">
            <w:pPr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 xml:space="preserve">Acceso a internet a </w:t>
            </w:r>
            <w:proofErr w:type="spellStart"/>
            <w:r>
              <w:rPr>
                <w:lang w:eastAsia="en-US"/>
              </w:rPr>
              <w:t>trav</w:t>
            </w:r>
            <w:r>
              <w:rPr>
                <w:lang w:val="en-US" w:eastAsia="en-US"/>
              </w:rPr>
              <w:t>és</w:t>
            </w:r>
            <w:proofErr w:type="spellEnd"/>
            <w:r>
              <w:rPr>
                <w:lang w:val="en-US" w:eastAsia="en-US"/>
              </w:rPr>
              <w:t xml:space="preserve"> de Microsoft Edge, Firefox o Google Chrome. </w:t>
            </w:r>
          </w:p>
        </w:tc>
      </w:tr>
    </w:tbl>
    <w:p w14:paraId="6F67C4F0" w14:textId="318E2C52" w:rsidR="003009E8" w:rsidRDefault="003009E8" w:rsidP="003009E8"/>
    <w:p w14:paraId="364710F1" w14:textId="77777777" w:rsidR="00C56E77" w:rsidRDefault="00C56E77" w:rsidP="003009E8"/>
    <w:p w14:paraId="39F2B79F" w14:textId="67A4D62D" w:rsidR="00C56E77" w:rsidRPr="00C56E77" w:rsidRDefault="00C56E77" w:rsidP="00C56E77">
      <w:pPr>
        <w:pStyle w:val="Ttulo2"/>
        <w:rPr>
          <w:lang w:val="es-ES"/>
        </w:rPr>
      </w:pPr>
      <w:r w:rsidRPr="00C56E77">
        <w:rPr>
          <w:lang w:val="es-ES"/>
        </w:rPr>
        <w:t xml:space="preserve">Desarrollo </w:t>
      </w:r>
      <w:r w:rsidR="00C911D7" w:rsidRPr="00C56E77">
        <w:rPr>
          <w:lang w:val="es-ES"/>
        </w:rPr>
        <w:t xml:space="preserve">Experimental </w:t>
      </w:r>
    </w:p>
    <w:p w14:paraId="4BD1B148" w14:textId="77777777" w:rsidR="00335655" w:rsidRPr="00335655" w:rsidRDefault="00335655" w:rsidP="00335655">
      <w:pPr>
        <w:rPr>
          <w:b/>
          <w:sz w:val="22"/>
          <w:szCs w:val="22"/>
        </w:rPr>
      </w:pPr>
      <w:r w:rsidRPr="00335655">
        <w:rPr>
          <w:b/>
        </w:rPr>
        <w:t>Preliminar</w:t>
      </w:r>
      <w:r w:rsidRPr="00335655">
        <w:rPr>
          <w:b/>
          <w:sz w:val="22"/>
          <w:szCs w:val="22"/>
        </w:rPr>
        <w:t>es:</w:t>
      </w:r>
    </w:p>
    <w:p w14:paraId="332B6BBA" w14:textId="77777777" w:rsidR="003771CF" w:rsidRPr="003771CF" w:rsidRDefault="00335655" w:rsidP="003771CF">
      <w:pPr>
        <w:numPr>
          <w:ilvl w:val="1"/>
          <w:numId w:val="6"/>
        </w:numPr>
        <w:tabs>
          <w:tab w:val="num" w:pos="360"/>
        </w:tabs>
        <w:rPr>
          <w:sz w:val="22"/>
          <w:szCs w:val="22"/>
        </w:rPr>
      </w:pPr>
      <w:r w:rsidRPr="00335655">
        <w:rPr>
          <w:sz w:val="22"/>
          <w:szCs w:val="22"/>
        </w:rPr>
        <w:t>Debe contar con un id de IBM, su correo del dominio @lasallistas.org.mx</w:t>
      </w:r>
      <w:r w:rsidR="003771CF" w:rsidRPr="003771CF">
        <w:rPr>
          <w:sz w:val="22"/>
          <w:szCs w:val="22"/>
        </w:rPr>
        <w:t>.</w:t>
      </w:r>
    </w:p>
    <w:p w14:paraId="467BC4BD" w14:textId="77777777" w:rsidR="00A62850" w:rsidRDefault="00A62850" w:rsidP="00A62850">
      <w:r>
        <w:t>Entre al sitio de IBM Cloud en el siguiente URL:</w:t>
      </w:r>
    </w:p>
    <w:p w14:paraId="1537550A" w14:textId="77777777" w:rsidR="00A62850" w:rsidRDefault="00000000" w:rsidP="00A62850">
      <w:hyperlink r:id="rId11" w:history="1">
        <w:r w:rsidR="00A62850" w:rsidRPr="00B315B7">
          <w:rPr>
            <w:rStyle w:val="Hipervnculo"/>
          </w:rPr>
          <w:t>https://cloud.ibm.com/</w:t>
        </w:r>
      </w:hyperlink>
    </w:p>
    <w:p w14:paraId="06C613F6" w14:textId="77777777" w:rsidR="00A62850" w:rsidRDefault="00A62850" w:rsidP="00A62850">
      <w:r w:rsidRPr="00F955C2">
        <w:rPr>
          <w:noProof/>
        </w:rPr>
        <w:lastRenderedPageBreak/>
        <w:drawing>
          <wp:inline distT="0" distB="0" distL="0" distR="0" wp14:anchorId="022D1DFA" wp14:editId="17E3BE17">
            <wp:extent cx="2761488" cy="191109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8819" w14:textId="77777777" w:rsidR="00A62850" w:rsidRDefault="00A62850" w:rsidP="00A62850">
      <w:r>
        <w:t>Fírmese con su IBM-Id creado al inicio del curso.</w:t>
      </w:r>
    </w:p>
    <w:p w14:paraId="148A2F14" w14:textId="77777777" w:rsidR="00A62850" w:rsidRDefault="00A62850" w:rsidP="00A62850">
      <w:r>
        <w:t>Seleccione el ícono que corresponde a “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”:</w:t>
      </w:r>
    </w:p>
    <w:p w14:paraId="143CDFD2" w14:textId="77777777" w:rsidR="00A62850" w:rsidRDefault="00A62850" w:rsidP="00A62850">
      <w:r w:rsidRPr="00301E93">
        <w:rPr>
          <w:noProof/>
        </w:rPr>
        <w:drawing>
          <wp:inline distT="0" distB="0" distL="0" distR="0" wp14:anchorId="170029AA" wp14:editId="7C4B16CD">
            <wp:extent cx="1846053" cy="1237290"/>
            <wp:effectExtent l="0" t="0" r="1905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2741" cy="12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2EB0" w14:textId="77777777" w:rsidR="00A62850" w:rsidRDefault="00A62850" w:rsidP="00A62850">
      <w:r>
        <w:t xml:space="preserve">En la esquina superior derecha de la página, dé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Resource</w:t>
      </w:r>
      <w:proofErr w:type="spellEnd"/>
      <w:r>
        <w:t>”:</w:t>
      </w:r>
    </w:p>
    <w:p w14:paraId="3E030701" w14:textId="77777777" w:rsidR="00A62850" w:rsidRDefault="00A62850" w:rsidP="00A62850">
      <w:r w:rsidRPr="00B601BC">
        <w:rPr>
          <w:noProof/>
        </w:rPr>
        <w:drawing>
          <wp:inline distT="0" distB="0" distL="0" distR="0" wp14:anchorId="67B6B194" wp14:editId="66C76563">
            <wp:extent cx="3221355" cy="8401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8233" cy="8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EF4" w14:textId="77777777" w:rsidR="00A62850" w:rsidRDefault="00A62850" w:rsidP="00A62850">
      <w:r>
        <w:t xml:space="preserve">En el campo debajo de </w:t>
      </w:r>
      <w:proofErr w:type="spellStart"/>
      <w:r>
        <w:t>Catalog</w:t>
      </w:r>
      <w:proofErr w:type="spellEnd"/>
      <w:r>
        <w:t>, tecleé: “Watson Studio”:</w:t>
      </w:r>
    </w:p>
    <w:p w14:paraId="02E8D51A" w14:textId="77777777" w:rsidR="00A62850" w:rsidRDefault="00A62850" w:rsidP="00A62850">
      <w:r w:rsidRPr="00301E93">
        <w:rPr>
          <w:noProof/>
        </w:rPr>
        <w:drawing>
          <wp:inline distT="0" distB="0" distL="0" distR="0" wp14:anchorId="0A897304" wp14:editId="560E1115">
            <wp:extent cx="3221966" cy="1359203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6192" cy="137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EB3C" w14:textId="77777777" w:rsidR="00A62850" w:rsidRDefault="00A62850" w:rsidP="00A62850">
      <w:r>
        <w:t>Selecciones “Watson Studio”.</w:t>
      </w:r>
    </w:p>
    <w:p w14:paraId="02097AE8" w14:textId="77777777" w:rsidR="00A62850" w:rsidRDefault="00A62850">
      <w:pPr>
        <w:spacing w:after="0"/>
        <w:ind w:left="0"/>
      </w:pPr>
      <w:r>
        <w:br w:type="page"/>
      </w:r>
    </w:p>
    <w:p w14:paraId="7DA43DC1" w14:textId="305D300F" w:rsidR="00A62850" w:rsidRDefault="00A62850" w:rsidP="00A62850">
      <w:r>
        <w:lastRenderedPageBreak/>
        <w:t xml:space="preserve">Al crear el servicio de Watson Studio asegúrese de usar la misma geografía que usamos para crear nuestro servicio de DB2 (típicamente: “Dallas </w:t>
      </w:r>
      <w:proofErr w:type="spellStart"/>
      <w:r>
        <w:t>us-south</w:t>
      </w:r>
      <w:proofErr w:type="spellEnd"/>
      <w:r>
        <w:t xml:space="preserve">”), </w:t>
      </w:r>
      <w:proofErr w:type="spellStart"/>
      <w:r>
        <w:t>asgúrese</w:t>
      </w:r>
      <w:proofErr w:type="spellEnd"/>
      <w:r>
        <w:t xml:space="preserve"> de escoger el plan “Lite” (Gratuito). Lea y acepte los términos de licencia, la pantalla deberá parecerse a la siguiente:</w:t>
      </w:r>
    </w:p>
    <w:p w14:paraId="20E2079B" w14:textId="77777777" w:rsidR="00A62850" w:rsidRDefault="00A62850" w:rsidP="00A62850">
      <w:r w:rsidRPr="00301E93">
        <w:rPr>
          <w:noProof/>
        </w:rPr>
        <w:drawing>
          <wp:inline distT="0" distB="0" distL="0" distR="0" wp14:anchorId="74B2280B" wp14:editId="71B730E5">
            <wp:extent cx="5576977" cy="243933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067" cy="245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8DC4" w14:textId="77777777" w:rsidR="00A62850" w:rsidRDefault="00A62850" w:rsidP="00A62850">
      <w:r>
        <w:t xml:space="preserve">De </w:t>
      </w:r>
      <w:proofErr w:type="spellStart"/>
      <w:proofErr w:type="gramStart"/>
      <w:r>
        <w:t>click</w:t>
      </w:r>
      <w:proofErr w:type="spellEnd"/>
      <w:proofErr w:type="gramEnd"/>
      <w:r>
        <w:t xml:space="preserve"> en “</w:t>
      </w:r>
      <w:proofErr w:type="spellStart"/>
      <w:r>
        <w:t>Create</w:t>
      </w:r>
      <w:proofErr w:type="spellEnd"/>
      <w:r>
        <w:t>”</w:t>
      </w:r>
    </w:p>
    <w:p w14:paraId="392D647B" w14:textId="77777777" w:rsidR="00A62850" w:rsidRDefault="00A62850" w:rsidP="00A62850">
      <w:r>
        <w:t xml:space="preserve">Una vez provisionado su ambiente aparecerá una pantalla similar a la siguiente. </w:t>
      </w:r>
    </w:p>
    <w:p w14:paraId="1D749914" w14:textId="77777777" w:rsidR="00A62850" w:rsidRDefault="00A62850" w:rsidP="00A62850">
      <w:r w:rsidRPr="00301E93">
        <w:rPr>
          <w:noProof/>
        </w:rPr>
        <w:drawing>
          <wp:inline distT="0" distB="0" distL="0" distR="0" wp14:anchorId="1BDBA79F" wp14:editId="54BA3DED">
            <wp:extent cx="4748842" cy="2168942"/>
            <wp:effectExtent l="0" t="0" r="0" b="317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4770" cy="218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584E" w14:textId="77777777" w:rsidR="00A62850" w:rsidRDefault="00A62850" w:rsidP="00A62850">
      <w:r>
        <w:t xml:space="preserve">Ahora provisionaremos un ambiente de Watson Machine </w:t>
      </w:r>
      <w:proofErr w:type="spellStart"/>
      <w:r>
        <w:t>Learning</w:t>
      </w:r>
      <w:proofErr w:type="spellEnd"/>
      <w:r>
        <w:t>.</w:t>
      </w:r>
    </w:p>
    <w:p w14:paraId="2345591E" w14:textId="77777777" w:rsidR="00A62850" w:rsidRDefault="00A62850" w:rsidP="00A62850">
      <w:r>
        <w:t>Para ello seleccionemos del “menú de hamburguesa” la opción “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”: </w:t>
      </w:r>
    </w:p>
    <w:p w14:paraId="57E3FC37" w14:textId="77777777" w:rsidR="00A62850" w:rsidRDefault="00A62850">
      <w:pPr>
        <w:spacing w:after="0"/>
        <w:ind w:left="0"/>
      </w:pPr>
      <w:r>
        <w:br w:type="page"/>
      </w:r>
    </w:p>
    <w:p w14:paraId="367890E4" w14:textId="704310AF" w:rsidR="00A62850" w:rsidRDefault="00A62850" w:rsidP="00A62850">
      <w:r>
        <w:lastRenderedPageBreak/>
        <w:t>Seleccione el ícono que corresponde a “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”:</w:t>
      </w:r>
    </w:p>
    <w:p w14:paraId="4A5B4F1F" w14:textId="77777777" w:rsidR="00A62850" w:rsidRDefault="00A62850" w:rsidP="00A62850">
      <w:r w:rsidRPr="00301E93">
        <w:rPr>
          <w:noProof/>
        </w:rPr>
        <w:drawing>
          <wp:inline distT="0" distB="0" distL="0" distR="0" wp14:anchorId="07E68BA9" wp14:editId="32888EB7">
            <wp:extent cx="1846053" cy="1237290"/>
            <wp:effectExtent l="0" t="0" r="1905" b="127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2741" cy="12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3F5D" w14:textId="77777777" w:rsidR="00A62850" w:rsidRDefault="00A62850" w:rsidP="00A62850"/>
    <w:p w14:paraId="4746AA3A" w14:textId="77777777" w:rsidR="00A62850" w:rsidRDefault="00A62850" w:rsidP="00A62850">
      <w:r>
        <w:t xml:space="preserve">En la esquina superior derecha de la página, dé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Resource</w:t>
      </w:r>
      <w:proofErr w:type="spellEnd"/>
      <w:r>
        <w:t>”:</w:t>
      </w:r>
    </w:p>
    <w:p w14:paraId="7CFD4BEF" w14:textId="77777777" w:rsidR="00A62850" w:rsidRDefault="00A62850" w:rsidP="00A62850">
      <w:r w:rsidRPr="00B601BC">
        <w:rPr>
          <w:noProof/>
        </w:rPr>
        <w:drawing>
          <wp:inline distT="0" distB="0" distL="0" distR="0" wp14:anchorId="3BD7BE6C" wp14:editId="5EB11B0F">
            <wp:extent cx="3638514" cy="948905"/>
            <wp:effectExtent l="0" t="0" r="635" b="381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8721" cy="9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FA00" w14:textId="77777777" w:rsidR="00A62850" w:rsidRDefault="00A62850" w:rsidP="00A62850">
      <w:r>
        <w:t xml:space="preserve">En el campo debajo de </w:t>
      </w:r>
      <w:proofErr w:type="spellStart"/>
      <w:r>
        <w:t>Catalog</w:t>
      </w:r>
      <w:proofErr w:type="spellEnd"/>
      <w:r>
        <w:t>, tecleé: “Watson Studio”:</w:t>
      </w:r>
    </w:p>
    <w:p w14:paraId="4FC19450" w14:textId="77777777" w:rsidR="00A62850" w:rsidRDefault="00A62850" w:rsidP="00A62850">
      <w:r w:rsidRPr="00301E93">
        <w:rPr>
          <w:noProof/>
        </w:rPr>
        <w:drawing>
          <wp:inline distT="0" distB="0" distL="0" distR="0" wp14:anchorId="4B6808E2" wp14:editId="7129984C">
            <wp:extent cx="3588589" cy="1478961"/>
            <wp:effectExtent l="0" t="0" r="0" b="698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545" cy="14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9163" w14:textId="77777777" w:rsidR="00A62850" w:rsidRPr="007241CE" w:rsidRDefault="00A62850" w:rsidP="00A62850">
      <w:r w:rsidRPr="007241CE">
        <w:t xml:space="preserve">Seleccione “Watson Machine </w:t>
      </w:r>
      <w:proofErr w:type="spellStart"/>
      <w:r w:rsidRPr="007241CE">
        <w:t>Learning</w:t>
      </w:r>
      <w:proofErr w:type="spellEnd"/>
      <w:r w:rsidRPr="007241CE">
        <w:t>”.</w:t>
      </w:r>
    </w:p>
    <w:p w14:paraId="69CE06A6" w14:textId="77777777" w:rsidR="00A62850" w:rsidRDefault="00A62850">
      <w:pPr>
        <w:spacing w:after="0"/>
        <w:ind w:left="0"/>
      </w:pPr>
      <w:r>
        <w:br w:type="page"/>
      </w:r>
    </w:p>
    <w:p w14:paraId="16CD5204" w14:textId="604FA085" w:rsidR="00A62850" w:rsidRDefault="00A62850" w:rsidP="00A62850">
      <w:r>
        <w:lastRenderedPageBreak/>
        <w:t xml:space="preserve">Al crear el servicio de Watson Machine </w:t>
      </w:r>
      <w:proofErr w:type="spellStart"/>
      <w:r>
        <w:t>Learning</w:t>
      </w:r>
      <w:proofErr w:type="spellEnd"/>
      <w:r>
        <w:t xml:space="preserve"> asegúrese de usar la misma geografía que usamos para crear nuestro servicio de Watson Studio (típicamente: “Dallas </w:t>
      </w:r>
      <w:proofErr w:type="spellStart"/>
      <w:r>
        <w:t>us-south</w:t>
      </w:r>
      <w:proofErr w:type="spellEnd"/>
      <w:r>
        <w:t xml:space="preserve">”), </w:t>
      </w:r>
      <w:proofErr w:type="spellStart"/>
      <w:r>
        <w:t>asgúrese</w:t>
      </w:r>
      <w:proofErr w:type="spellEnd"/>
      <w:r>
        <w:t xml:space="preserve"> de escoger el plan “Lite” (Gratuito). Lea y acepte los términos de licencia, la pantalla deberá parecerse a la siguiente:</w:t>
      </w:r>
    </w:p>
    <w:p w14:paraId="5DD02F21" w14:textId="77777777" w:rsidR="00A62850" w:rsidRDefault="00A62850" w:rsidP="00A62850">
      <w:r w:rsidRPr="00301E93">
        <w:rPr>
          <w:noProof/>
        </w:rPr>
        <w:drawing>
          <wp:inline distT="0" distB="0" distL="0" distR="0" wp14:anchorId="63C47F69" wp14:editId="0458DD41">
            <wp:extent cx="5568351" cy="2181531"/>
            <wp:effectExtent l="0" t="0" r="0" b="952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6231" cy="219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F05D" w14:textId="77777777" w:rsidR="00A62850" w:rsidRDefault="00A62850" w:rsidP="00A62850">
      <w:r>
        <w:t xml:space="preserve">De </w:t>
      </w:r>
      <w:proofErr w:type="spellStart"/>
      <w:proofErr w:type="gramStart"/>
      <w:r>
        <w:t>click</w:t>
      </w:r>
      <w:proofErr w:type="spellEnd"/>
      <w:proofErr w:type="gramEnd"/>
      <w:r>
        <w:t xml:space="preserve"> en “</w:t>
      </w:r>
      <w:proofErr w:type="spellStart"/>
      <w:r>
        <w:t>Create</w:t>
      </w:r>
      <w:proofErr w:type="spellEnd"/>
      <w:r>
        <w:t>”</w:t>
      </w:r>
    </w:p>
    <w:p w14:paraId="3CAFB5C8" w14:textId="77777777" w:rsidR="00A62850" w:rsidRDefault="00A62850" w:rsidP="00A62850"/>
    <w:p w14:paraId="038DDE6E" w14:textId="1FE20392" w:rsidR="00A62850" w:rsidRDefault="00A62850" w:rsidP="00A62850">
      <w:r>
        <w:t xml:space="preserve">Una vez provisionado su ambiente aparecerá una pantalla similar a la siguiente. </w:t>
      </w:r>
    </w:p>
    <w:p w14:paraId="749ACFBD" w14:textId="77777777" w:rsidR="00A62850" w:rsidRDefault="00A62850" w:rsidP="00A62850">
      <w:pPr>
        <w:ind w:left="0"/>
      </w:pPr>
    </w:p>
    <w:p w14:paraId="7220852F" w14:textId="77777777" w:rsidR="00A62850" w:rsidRDefault="00A62850" w:rsidP="00A62850">
      <w:r w:rsidRPr="00A60D84">
        <w:rPr>
          <w:noProof/>
        </w:rPr>
        <w:drawing>
          <wp:inline distT="0" distB="0" distL="0" distR="0" wp14:anchorId="602CAEA0" wp14:editId="2D3409D1">
            <wp:extent cx="4740215" cy="2154367"/>
            <wp:effectExtent l="0" t="0" r="381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979" cy="216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6245" w14:textId="77777777" w:rsidR="00A62850" w:rsidRDefault="00A62850" w:rsidP="00A62850">
      <w:r w:rsidRPr="00A60D84">
        <w:t xml:space="preserve">Por </w:t>
      </w:r>
      <w:proofErr w:type="spellStart"/>
      <w:r w:rsidRPr="00A60D84">
        <w:t>ultimo</w:t>
      </w:r>
      <w:proofErr w:type="spellEnd"/>
      <w:r w:rsidRPr="00A60D84">
        <w:t>, para los pr</w:t>
      </w:r>
      <w:r>
        <w:t xml:space="preserve">eliminares, necesitaremos un API Key, para ello hagamos </w:t>
      </w:r>
      <w:proofErr w:type="spellStart"/>
      <w:proofErr w:type="gramStart"/>
      <w:r>
        <w:t>click</w:t>
      </w:r>
      <w:proofErr w:type="spellEnd"/>
      <w:proofErr w:type="gramEnd"/>
      <w:r>
        <w:t xml:space="preserve"> en la opción “</w:t>
      </w:r>
      <w:proofErr w:type="spellStart"/>
      <w:r>
        <w:t>Manage</w:t>
      </w:r>
      <w:proofErr w:type="spellEnd"/>
      <w:r>
        <w:t>” del menú superior de la pantalla:</w:t>
      </w:r>
    </w:p>
    <w:p w14:paraId="44A0D732" w14:textId="77777777" w:rsidR="00A62850" w:rsidRDefault="00A62850" w:rsidP="00A62850">
      <w:r w:rsidRPr="00A60D84">
        <w:rPr>
          <w:noProof/>
        </w:rPr>
        <w:drawing>
          <wp:inline distT="0" distB="0" distL="0" distR="0" wp14:anchorId="40695AA9" wp14:editId="24C7E707">
            <wp:extent cx="3230592" cy="42884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4682" cy="4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689" w14:textId="77777777" w:rsidR="00A62850" w:rsidRDefault="00A62850" w:rsidP="00A62850"/>
    <w:p w14:paraId="7854B303" w14:textId="77777777" w:rsidR="00A62850" w:rsidRDefault="00A62850" w:rsidP="00A62850"/>
    <w:p w14:paraId="696C62BE" w14:textId="153DA0F6" w:rsidR="00A62850" w:rsidRDefault="00A62850" w:rsidP="00A62850">
      <w:r>
        <w:lastRenderedPageBreak/>
        <w:t xml:space="preserve">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“Access (IAM)”:</w:t>
      </w:r>
    </w:p>
    <w:p w14:paraId="7E14FB18" w14:textId="77777777" w:rsidR="00A62850" w:rsidRPr="00A60D84" w:rsidRDefault="00A62850" w:rsidP="00A62850">
      <w:r w:rsidRPr="00A60D84">
        <w:rPr>
          <w:noProof/>
        </w:rPr>
        <w:drawing>
          <wp:inline distT="0" distB="0" distL="0" distR="0" wp14:anchorId="23F6C505" wp14:editId="4CF1239D">
            <wp:extent cx="1677838" cy="1536881"/>
            <wp:effectExtent l="0" t="0" r="0" b="635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8074" cy="154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D364" w14:textId="77777777" w:rsidR="00A62850" w:rsidRDefault="00A62850" w:rsidP="00A62850">
      <w:r w:rsidRPr="00A60D84">
        <w:t>En el menú lateral d</w:t>
      </w:r>
      <w:r>
        <w:t xml:space="preserve">amos </w:t>
      </w:r>
      <w:proofErr w:type="spellStart"/>
      <w:proofErr w:type="gramStart"/>
      <w:r>
        <w:t>click</w:t>
      </w:r>
      <w:proofErr w:type="spellEnd"/>
      <w:proofErr w:type="gramEnd"/>
      <w:r>
        <w:t xml:space="preserve"> en “API </w:t>
      </w:r>
      <w:proofErr w:type="spellStart"/>
      <w:r>
        <w:t>Keys</w:t>
      </w:r>
      <w:proofErr w:type="spellEnd"/>
      <w:r>
        <w:t>”:</w:t>
      </w:r>
    </w:p>
    <w:p w14:paraId="2836723C" w14:textId="7E04DD5E" w:rsidR="00A62850" w:rsidRDefault="00A62850" w:rsidP="00A62850">
      <w:r w:rsidRPr="00A60D84">
        <w:rPr>
          <w:noProof/>
        </w:rPr>
        <w:drawing>
          <wp:inline distT="0" distB="0" distL="0" distR="0" wp14:anchorId="59F00CDC" wp14:editId="692A310E">
            <wp:extent cx="1642796" cy="1936630"/>
            <wp:effectExtent l="0" t="0" r="0" b="698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6956" cy="195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D84">
        <w:br/>
      </w:r>
    </w:p>
    <w:p w14:paraId="4BC931D3" w14:textId="77777777" w:rsidR="00A62850" w:rsidRDefault="00A62850" w:rsidP="00A62850">
      <w:r>
        <w:t xml:space="preserve">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“</w:t>
      </w:r>
      <w:proofErr w:type="spellStart"/>
      <w:r>
        <w:t>Create</w:t>
      </w:r>
      <w:proofErr w:type="spellEnd"/>
      <w:r>
        <w:t>”:</w:t>
      </w:r>
    </w:p>
    <w:p w14:paraId="0089572E" w14:textId="77777777" w:rsidR="00A62850" w:rsidRPr="00A60D84" w:rsidRDefault="00A62850" w:rsidP="00A62850">
      <w:r w:rsidRPr="00A60D84">
        <w:rPr>
          <w:noProof/>
        </w:rPr>
        <w:drawing>
          <wp:inline distT="0" distB="0" distL="0" distR="0" wp14:anchorId="12A8DDD3" wp14:editId="7352A52A">
            <wp:extent cx="5943600" cy="1879600"/>
            <wp:effectExtent l="0" t="0" r="0" b="635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66C8" w14:textId="77777777" w:rsidR="00A62850" w:rsidRDefault="00A62850" w:rsidP="00A62850"/>
    <w:p w14:paraId="10873CF9" w14:textId="77777777" w:rsidR="00A62850" w:rsidRDefault="00A62850" w:rsidP="00A62850"/>
    <w:p w14:paraId="7E78B34B" w14:textId="77777777" w:rsidR="00A62850" w:rsidRDefault="00A62850" w:rsidP="00A62850"/>
    <w:p w14:paraId="02D456DE" w14:textId="77777777" w:rsidR="00A62850" w:rsidRDefault="00A62850" w:rsidP="00A62850"/>
    <w:p w14:paraId="764E1E54" w14:textId="77777777" w:rsidR="00A62850" w:rsidRDefault="00A62850" w:rsidP="00A62850"/>
    <w:p w14:paraId="2FE225ED" w14:textId="271546E9" w:rsidR="00A62850" w:rsidRDefault="00A62850" w:rsidP="00A62850">
      <w:r>
        <w:lastRenderedPageBreak/>
        <w:t>Damos un nombre a la API Key (“Test”) en este caso:</w:t>
      </w:r>
    </w:p>
    <w:p w14:paraId="11D5C101" w14:textId="77777777" w:rsidR="00A62850" w:rsidRDefault="00A62850" w:rsidP="00A62850">
      <w:r w:rsidRPr="00A60D84">
        <w:rPr>
          <w:noProof/>
        </w:rPr>
        <w:drawing>
          <wp:inline distT="0" distB="0" distL="0" distR="0" wp14:anchorId="44974155" wp14:editId="79B22421">
            <wp:extent cx="2969523" cy="1470803"/>
            <wp:effectExtent l="0" t="0" r="254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6205" cy="147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EFF1" w14:textId="77777777" w:rsidR="00A62850" w:rsidRDefault="00A62850" w:rsidP="00A62850"/>
    <w:p w14:paraId="505A026A" w14:textId="2DEE6A83" w:rsidR="00A62850" w:rsidRDefault="00A62850" w:rsidP="00A62850">
      <w:r>
        <w:t xml:space="preserve">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“</w:t>
      </w:r>
      <w:proofErr w:type="spellStart"/>
      <w:r>
        <w:t>Create</w:t>
      </w:r>
      <w:proofErr w:type="spellEnd"/>
      <w:r>
        <w:t xml:space="preserve">”, y copiamos el API Key generado </w:t>
      </w:r>
      <w:r w:rsidRPr="00A60D84">
        <w:rPr>
          <w:b/>
          <w:bCs/>
        </w:rPr>
        <w:t>lo necesitaremos más adelante</w:t>
      </w:r>
      <w:r>
        <w:t>:</w:t>
      </w:r>
      <w:r w:rsidRPr="00A60D84">
        <w:rPr>
          <w:noProof/>
        </w:rPr>
        <w:t xml:space="preserve"> </w:t>
      </w:r>
      <w:r w:rsidRPr="00A60D84">
        <w:rPr>
          <w:noProof/>
        </w:rPr>
        <w:drawing>
          <wp:inline distT="0" distB="0" distL="0" distR="0" wp14:anchorId="4221066A" wp14:editId="07FFF73D">
            <wp:extent cx="2609491" cy="1097046"/>
            <wp:effectExtent l="0" t="0" r="635" b="825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0250" cy="110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D84">
        <w:t xml:space="preserve"> </w:t>
      </w:r>
    </w:p>
    <w:p w14:paraId="577D49EC" w14:textId="77777777" w:rsidR="00A62850" w:rsidRDefault="00A62850" w:rsidP="00A62850"/>
    <w:p w14:paraId="281B83CC" w14:textId="7099CDE9" w:rsidR="00A62850" w:rsidRDefault="00A62850" w:rsidP="00A62850">
      <w:r>
        <w:t xml:space="preserve">En el “menú de hamburguesa” de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, y seleccione “AI and Machine </w:t>
      </w:r>
      <w:proofErr w:type="spellStart"/>
      <w:r>
        <w:t>Learning</w:t>
      </w:r>
      <w:proofErr w:type="spellEnd"/>
      <w:r>
        <w:t>”:</w:t>
      </w:r>
    </w:p>
    <w:p w14:paraId="429BFED4" w14:textId="77777777" w:rsidR="00A62850" w:rsidRDefault="00A62850" w:rsidP="00A62850">
      <w:r w:rsidRPr="00406E15">
        <w:rPr>
          <w:noProof/>
        </w:rPr>
        <w:drawing>
          <wp:inline distT="0" distB="0" distL="0" distR="0" wp14:anchorId="01BC93C4" wp14:editId="3A7D66F3">
            <wp:extent cx="4675517" cy="1941139"/>
            <wp:effectExtent l="0" t="0" r="0" b="254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8324" cy="19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DD0F" w14:textId="77777777" w:rsidR="00A62850" w:rsidRDefault="00A62850" w:rsidP="00A62850"/>
    <w:p w14:paraId="4ABDE8F4" w14:textId="77777777" w:rsidR="00A62850" w:rsidRDefault="00A62850" w:rsidP="00A62850"/>
    <w:p w14:paraId="4E685C63" w14:textId="77777777" w:rsidR="00A62850" w:rsidRDefault="00A62850" w:rsidP="00A62850"/>
    <w:p w14:paraId="524F65A4" w14:textId="77777777" w:rsidR="00A62850" w:rsidRDefault="00A62850" w:rsidP="00A62850"/>
    <w:p w14:paraId="21B05F2E" w14:textId="77777777" w:rsidR="00A62850" w:rsidRDefault="00A62850">
      <w:pPr>
        <w:spacing w:after="0"/>
        <w:ind w:left="0"/>
      </w:pPr>
      <w:r>
        <w:br w:type="page"/>
      </w:r>
    </w:p>
    <w:p w14:paraId="11AC84AF" w14:textId="4AFB31C0" w:rsidR="00A62850" w:rsidRDefault="00A62850" w:rsidP="00A62850">
      <w:r>
        <w:lastRenderedPageBreak/>
        <w:t xml:space="preserve">De </w:t>
      </w:r>
      <w:proofErr w:type="spellStart"/>
      <w:proofErr w:type="gramStart"/>
      <w:r>
        <w:t>click</w:t>
      </w:r>
      <w:proofErr w:type="spellEnd"/>
      <w:proofErr w:type="gramEnd"/>
      <w:r>
        <w:t xml:space="preserve"> en su instancia de Watson Machine </w:t>
      </w:r>
      <w:proofErr w:type="spellStart"/>
      <w:r>
        <w:t>Learning</w:t>
      </w:r>
      <w:proofErr w:type="spellEnd"/>
      <w:r>
        <w:t>:</w:t>
      </w:r>
    </w:p>
    <w:p w14:paraId="226AE759" w14:textId="77777777" w:rsidR="00A62850" w:rsidRDefault="00A62850" w:rsidP="00A62850"/>
    <w:p w14:paraId="7A39F687" w14:textId="40B9E4A0" w:rsidR="00A62850" w:rsidRDefault="00A62850" w:rsidP="00A62850"/>
    <w:p w14:paraId="65F24000" w14:textId="002A5476" w:rsidR="00A62850" w:rsidRDefault="008E6C8E" w:rsidP="00A62850">
      <w:pPr>
        <w:rPr>
          <w:lang w:val="en-US"/>
        </w:rPr>
      </w:pPr>
      <w:r w:rsidRPr="008E6C8E">
        <w:rPr>
          <w:noProof/>
          <w:lang w:val="en-US"/>
        </w:rPr>
        <w:drawing>
          <wp:inline distT="0" distB="0" distL="0" distR="0" wp14:anchorId="72F6F58D" wp14:editId="39EC7E66">
            <wp:extent cx="4766649" cy="1805309"/>
            <wp:effectExtent l="0" t="0" r="0" b="4445"/>
            <wp:docPr id="1918392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9266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009" cy="182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97E6" w14:textId="35C12515" w:rsidR="00A62850" w:rsidRPr="00614273" w:rsidRDefault="00A62850" w:rsidP="00A62850">
      <w:pPr>
        <w:rPr>
          <w:lang w:val="es-419"/>
        </w:rPr>
      </w:pPr>
      <w:r w:rsidRPr="00614273">
        <w:rPr>
          <w:lang w:val="es-419"/>
        </w:rPr>
        <w:t xml:space="preserve">De </w:t>
      </w:r>
      <w:proofErr w:type="spellStart"/>
      <w:proofErr w:type="gramStart"/>
      <w:r w:rsidRPr="00614273">
        <w:rPr>
          <w:lang w:val="es-419"/>
        </w:rPr>
        <w:t>click</w:t>
      </w:r>
      <w:proofErr w:type="spellEnd"/>
      <w:proofErr w:type="gramEnd"/>
      <w:r w:rsidRPr="00614273">
        <w:rPr>
          <w:lang w:val="es-419"/>
        </w:rPr>
        <w:t xml:space="preserve"> en “</w:t>
      </w:r>
      <w:proofErr w:type="spellStart"/>
      <w:r w:rsidRPr="00614273">
        <w:rPr>
          <w:lang w:val="es-419"/>
        </w:rPr>
        <w:t>Launch</w:t>
      </w:r>
      <w:proofErr w:type="spellEnd"/>
      <w:r w:rsidRPr="00614273">
        <w:rPr>
          <w:lang w:val="es-419"/>
        </w:rPr>
        <w:t xml:space="preserve"> in”</w:t>
      </w:r>
      <w:r w:rsidR="00614273" w:rsidRPr="00614273">
        <w:rPr>
          <w:lang w:val="es-419"/>
        </w:rPr>
        <w:t>, y abrirá una pestaña nueva en Cloud Pak</w:t>
      </w:r>
      <w:r w:rsidR="00614273">
        <w:rPr>
          <w:lang w:val="es-419"/>
        </w:rPr>
        <w:t xml:space="preserve"> </w:t>
      </w:r>
      <w:proofErr w:type="spellStart"/>
      <w:r w:rsidR="00614273">
        <w:rPr>
          <w:lang w:val="es-419"/>
        </w:rPr>
        <w:t>for</w:t>
      </w:r>
      <w:proofErr w:type="spellEnd"/>
      <w:r w:rsidR="00614273">
        <w:rPr>
          <w:lang w:val="es-419"/>
        </w:rPr>
        <w:t xml:space="preserve"> data con esta ventana</w:t>
      </w:r>
      <w:r w:rsidRPr="00614273">
        <w:rPr>
          <w:lang w:val="es-419"/>
        </w:rPr>
        <w:t>:</w:t>
      </w:r>
    </w:p>
    <w:p w14:paraId="00F71FEE" w14:textId="77777777" w:rsidR="00A62850" w:rsidRPr="00614273" w:rsidRDefault="00A62850" w:rsidP="00A62850">
      <w:pPr>
        <w:rPr>
          <w:lang w:val="es-419"/>
        </w:rPr>
      </w:pPr>
    </w:p>
    <w:p w14:paraId="30D719F6" w14:textId="198E3E42" w:rsidR="00A62850" w:rsidRDefault="00A62850" w:rsidP="00A62850">
      <w:pPr>
        <w:rPr>
          <w:lang w:val="en-US"/>
        </w:rPr>
      </w:pPr>
      <w:r w:rsidRPr="00406E15">
        <w:rPr>
          <w:noProof/>
          <w:lang w:val="en-US"/>
        </w:rPr>
        <w:drawing>
          <wp:inline distT="0" distB="0" distL="0" distR="0" wp14:anchorId="3F06B1C1" wp14:editId="7EDE11AD">
            <wp:extent cx="3191774" cy="1998610"/>
            <wp:effectExtent l="0" t="0" r="8890" b="190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428" cy="200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F757" w14:textId="77777777" w:rsidR="00A62850" w:rsidRDefault="00A62850" w:rsidP="00A62850"/>
    <w:p w14:paraId="627DC117" w14:textId="77777777" w:rsidR="001735F9" w:rsidRDefault="00A62850" w:rsidP="001735F9">
      <w:r w:rsidRPr="007241CE">
        <w:t xml:space="preserve">De </w:t>
      </w:r>
      <w:proofErr w:type="spellStart"/>
      <w:proofErr w:type="gramStart"/>
      <w:r w:rsidRPr="007241CE">
        <w:t>click</w:t>
      </w:r>
      <w:proofErr w:type="spellEnd"/>
      <w:proofErr w:type="gramEnd"/>
      <w:r w:rsidRPr="007241CE">
        <w:t xml:space="preserve"> en “Cancel”.</w:t>
      </w:r>
    </w:p>
    <w:p w14:paraId="0A21EB11" w14:textId="77777777" w:rsidR="001735F9" w:rsidRDefault="001735F9" w:rsidP="001735F9"/>
    <w:p w14:paraId="1880DCE1" w14:textId="77777777" w:rsidR="001735F9" w:rsidRDefault="001735F9" w:rsidP="001735F9">
      <w:r>
        <w:t>En el menú de hamburguesa, seleccionaremos “</w:t>
      </w:r>
      <w:proofErr w:type="spellStart"/>
      <w:r>
        <w:t>Projects</w:t>
      </w:r>
      <w:proofErr w:type="spellEnd"/>
      <w:r>
        <w:t xml:space="preserve">” y daremos </w:t>
      </w:r>
      <w:proofErr w:type="spellStart"/>
      <w:proofErr w:type="gramStart"/>
      <w:r>
        <w:t>click</w:t>
      </w:r>
      <w:proofErr w:type="spellEnd"/>
      <w:proofErr w:type="gramEnd"/>
      <w:r>
        <w:t xml:space="preserve"> en “View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>”.</w:t>
      </w:r>
    </w:p>
    <w:p w14:paraId="2BBD87C3" w14:textId="595368AD" w:rsidR="001735F9" w:rsidRDefault="001735F9" w:rsidP="001735F9">
      <w:pPr>
        <w:rPr>
          <w:lang w:val="en-US"/>
        </w:rPr>
      </w:pPr>
      <w:r w:rsidRPr="001735F9">
        <w:rPr>
          <w:noProof/>
          <w:lang w:val="en-US"/>
        </w:rPr>
        <w:lastRenderedPageBreak/>
        <w:drawing>
          <wp:inline distT="0" distB="0" distL="0" distR="0" wp14:anchorId="6FE390EF" wp14:editId="176844AC">
            <wp:extent cx="1502875" cy="1299429"/>
            <wp:effectExtent l="0" t="0" r="2540" b="0"/>
            <wp:docPr id="826252498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52498" name="Picture 1" descr="A screenshot of a black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1104" cy="130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7E70" w14:textId="77777777" w:rsidR="001735F9" w:rsidRDefault="001735F9" w:rsidP="001735F9">
      <w:pPr>
        <w:rPr>
          <w:lang w:val="en-US"/>
        </w:rPr>
      </w:pPr>
    </w:p>
    <w:p w14:paraId="459B4D24" w14:textId="210E1417" w:rsidR="001735F9" w:rsidRPr="001735F9" w:rsidRDefault="001735F9" w:rsidP="001735F9">
      <w:pPr>
        <w:rPr>
          <w:lang w:val="en-US"/>
        </w:rPr>
      </w:pPr>
      <w:r w:rsidRPr="001735F9">
        <w:rPr>
          <w:lang w:val="en-US"/>
        </w:rPr>
        <w:t xml:space="preserve">Damos click </w:t>
      </w:r>
      <w:proofErr w:type="spellStart"/>
      <w:r w:rsidRPr="001735F9">
        <w:rPr>
          <w:lang w:val="en-US"/>
        </w:rPr>
        <w:t>en</w:t>
      </w:r>
      <w:proofErr w:type="spellEnd"/>
      <w:r w:rsidRPr="001735F9">
        <w:rPr>
          <w:lang w:val="en-US"/>
        </w:rPr>
        <w:t xml:space="preserve"> “New Project </w:t>
      </w:r>
      <w:proofErr w:type="gramStart"/>
      <w:r w:rsidRPr="001735F9">
        <w:rPr>
          <w:lang w:val="en-US"/>
        </w:rPr>
        <w:t>+ ”</w:t>
      </w:r>
      <w:proofErr w:type="gramEnd"/>
      <w:r w:rsidRPr="001735F9">
        <w:rPr>
          <w:lang w:val="en-US"/>
        </w:rPr>
        <w:t>:</w:t>
      </w:r>
    </w:p>
    <w:p w14:paraId="64F5C4C3" w14:textId="1D16FD36" w:rsidR="001735F9" w:rsidRDefault="001735F9" w:rsidP="001735F9">
      <w:pPr>
        <w:rPr>
          <w:lang w:val="en-US"/>
        </w:rPr>
      </w:pPr>
      <w:r w:rsidRPr="001735F9">
        <w:rPr>
          <w:noProof/>
          <w:lang w:val="en-US"/>
        </w:rPr>
        <w:drawing>
          <wp:inline distT="0" distB="0" distL="0" distR="0" wp14:anchorId="15FCCA20" wp14:editId="573CA296">
            <wp:extent cx="5323437" cy="856239"/>
            <wp:effectExtent l="0" t="0" r="0" b="1270"/>
            <wp:docPr id="1802796847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96847" name="Picture 1" descr="A black and white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187" cy="8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1EFD" w14:textId="56B2BACD" w:rsidR="001735F9" w:rsidRDefault="001735F9" w:rsidP="001735F9">
      <w:r>
        <w:t>Seleccionamos la opción “</w:t>
      </w:r>
      <w:proofErr w:type="spellStart"/>
      <w:r>
        <w:t>Create</w:t>
      </w:r>
      <w:proofErr w:type="spellEnd"/>
      <w:r>
        <w:t xml:space="preserve"> a Project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sample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file”:</w:t>
      </w:r>
    </w:p>
    <w:p w14:paraId="403B8055" w14:textId="77777777" w:rsidR="001735F9" w:rsidRDefault="001735F9" w:rsidP="001735F9"/>
    <w:p w14:paraId="1E50C71A" w14:textId="1C447B28" w:rsidR="001735F9" w:rsidRDefault="001735F9" w:rsidP="001735F9">
      <w:r w:rsidRPr="001735F9">
        <w:rPr>
          <w:noProof/>
        </w:rPr>
        <w:drawing>
          <wp:inline distT="0" distB="0" distL="0" distR="0" wp14:anchorId="0A356B33" wp14:editId="216D95E0">
            <wp:extent cx="4411984" cy="1376214"/>
            <wp:effectExtent l="0" t="0" r="7620" b="0"/>
            <wp:docPr id="1202609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0933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5493" cy="138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0ED5" w14:textId="77777777" w:rsidR="001735F9" w:rsidRDefault="001735F9" w:rsidP="001735F9"/>
    <w:p w14:paraId="1481B986" w14:textId="22513064" w:rsidR="001735F9" w:rsidRDefault="001735F9" w:rsidP="001735F9">
      <w:r>
        <w:t>Seleccionamos la opción “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sample</w:t>
      </w:r>
      <w:proofErr w:type="spellEnd"/>
      <w:r>
        <w:t>”:</w:t>
      </w:r>
    </w:p>
    <w:p w14:paraId="43C4839A" w14:textId="77777777" w:rsidR="001735F9" w:rsidRDefault="001735F9" w:rsidP="001735F9"/>
    <w:p w14:paraId="521D5390" w14:textId="1371A827" w:rsidR="001735F9" w:rsidRDefault="001735F9" w:rsidP="001735F9">
      <w:r w:rsidRPr="001735F9">
        <w:rPr>
          <w:noProof/>
        </w:rPr>
        <w:drawing>
          <wp:inline distT="0" distB="0" distL="0" distR="0" wp14:anchorId="0A4C9093" wp14:editId="4251B0CA">
            <wp:extent cx="3107602" cy="1068752"/>
            <wp:effectExtent l="0" t="0" r="0" b="0"/>
            <wp:docPr id="769854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5472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9040" cy="10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1D17" w14:textId="77777777" w:rsidR="001735F9" w:rsidRDefault="001735F9" w:rsidP="001735F9"/>
    <w:p w14:paraId="21B3BEBD" w14:textId="5E6E7767" w:rsidR="001735F9" w:rsidRDefault="001735F9" w:rsidP="001735F9">
      <w:r>
        <w:t>Y en la barra de búsqueda seleccionamos: “</w:t>
      </w:r>
      <w:proofErr w:type="spellStart"/>
      <w:r w:rsidRPr="001735F9">
        <w:t>Build</w:t>
      </w:r>
      <w:proofErr w:type="spellEnd"/>
      <w:r w:rsidRPr="001735F9">
        <w:t xml:space="preserve"> </w:t>
      </w:r>
      <w:proofErr w:type="spellStart"/>
      <w:r w:rsidRPr="001735F9">
        <w:t>an</w:t>
      </w:r>
      <w:proofErr w:type="spellEnd"/>
      <w:r w:rsidRPr="001735F9">
        <w:t xml:space="preserve"> AI </w:t>
      </w:r>
      <w:proofErr w:type="spellStart"/>
      <w:r w:rsidRPr="001735F9">
        <w:t>model</w:t>
      </w:r>
      <w:proofErr w:type="spellEnd"/>
      <w:r>
        <w:t xml:space="preserve">” y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el cuadro:</w:t>
      </w:r>
    </w:p>
    <w:p w14:paraId="006AD108" w14:textId="7EC516D0" w:rsidR="001735F9" w:rsidRDefault="001735F9" w:rsidP="001735F9">
      <w:r w:rsidRPr="001735F9">
        <w:rPr>
          <w:noProof/>
        </w:rPr>
        <w:lastRenderedPageBreak/>
        <w:drawing>
          <wp:inline distT="0" distB="0" distL="0" distR="0" wp14:anchorId="6A09360D" wp14:editId="33D90B7E">
            <wp:extent cx="1791911" cy="1896701"/>
            <wp:effectExtent l="0" t="0" r="0" b="8890"/>
            <wp:docPr id="1790455334" name="Picture 1" descr="A screenshot of a search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55334" name="Picture 1" descr="A screenshot of a search eng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1810" cy="190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2A37" w14:textId="2663F4FD" w:rsidR="0088026E" w:rsidRDefault="0088026E" w:rsidP="001735F9">
      <w:r>
        <w:t xml:space="preserve">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“</w:t>
      </w:r>
      <w:proofErr w:type="spellStart"/>
      <w:r>
        <w:t>Create</w:t>
      </w:r>
      <w:proofErr w:type="spellEnd"/>
      <w:r>
        <w:t>”:</w:t>
      </w:r>
    </w:p>
    <w:p w14:paraId="3C5F8A6C" w14:textId="1FFC19A4" w:rsidR="0088026E" w:rsidRPr="001735F9" w:rsidRDefault="0088026E" w:rsidP="001735F9">
      <w:r w:rsidRPr="0088026E">
        <w:rPr>
          <w:noProof/>
        </w:rPr>
        <w:drawing>
          <wp:inline distT="0" distB="0" distL="0" distR="0" wp14:anchorId="2570608D" wp14:editId="16DB7C3F">
            <wp:extent cx="5409445" cy="2722941"/>
            <wp:effectExtent l="0" t="0" r="1270" b="1270"/>
            <wp:docPr id="232447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4707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6757" cy="273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D0A5" w14:textId="77777777" w:rsidR="0088026E" w:rsidRDefault="0088026E" w:rsidP="00A62850"/>
    <w:p w14:paraId="2BF4ABF1" w14:textId="32C855DC" w:rsidR="0088026E" w:rsidRDefault="0088026E" w:rsidP="00A62850">
      <w:r>
        <w:t>Seleccionamos el proyecto:</w:t>
      </w:r>
    </w:p>
    <w:p w14:paraId="79CF49C6" w14:textId="52D0801B" w:rsidR="0088026E" w:rsidRPr="0088026E" w:rsidRDefault="0088026E" w:rsidP="00A62850">
      <w:pPr>
        <w:rPr>
          <w:lang w:val="en-US"/>
        </w:rPr>
      </w:pPr>
      <w:r w:rsidRPr="0088026E">
        <w:rPr>
          <w:lang w:val="en-US"/>
        </w:rPr>
        <w:t xml:space="preserve">Damos click </w:t>
      </w:r>
      <w:proofErr w:type="spellStart"/>
      <w:r w:rsidRPr="0088026E">
        <w:rPr>
          <w:lang w:val="en-US"/>
        </w:rPr>
        <w:t>en</w:t>
      </w:r>
      <w:proofErr w:type="spellEnd"/>
      <w:r w:rsidRPr="0088026E">
        <w:rPr>
          <w:lang w:val="en-US"/>
        </w:rPr>
        <w:t xml:space="preserve"> “Open Project”:</w:t>
      </w:r>
    </w:p>
    <w:p w14:paraId="6824CFD6" w14:textId="77777777" w:rsidR="0088026E" w:rsidRDefault="0088026E" w:rsidP="00A62850">
      <w:pPr>
        <w:rPr>
          <w:lang w:val="en-US"/>
        </w:rPr>
      </w:pPr>
    </w:p>
    <w:p w14:paraId="089445DB" w14:textId="0A02BCEE" w:rsidR="0088026E" w:rsidRPr="0088026E" w:rsidRDefault="0088026E" w:rsidP="00A62850">
      <w:pPr>
        <w:rPr>
          <w:lang w:val="en-US"/>
        </w:rPr>
      </w:pPr>
      <w:r w:rsidRPr="0088026E">
        <w:rPr>
          <w:noProof/>
          <w:lang w:val="en-US"/>
        </w:rPr>
        <w:lastRenderedPageBreak/>
        <w:drawing>
          <wp:inline distT="0" distB="0" distL="0" distR="0" wp14:anchorId="2616A0DF" wp14:editId="524FD5A4">
            <wp:extent cx="5404060" cy="3136561"/>
            <wp:effectExtent l="0" t="0" r="6350" b="6985"/>
            <wp:docPr id="1818811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1116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1784" cy="314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39D1" w14:textId="77777777" w:rsidR="00BD41AF" w:rsidRDefault="00BD41AF" w:rsidP="009E0EF7">
      <w:pPr>
        <w:rPr>
          <w:lang w:val="es-419"/>
        </w:rPr>
      </w:pPr>
    </w:p>
    <w:p w14:paraId="7BD9705F" w14:textId="53663273" w:rsidR="009E0EF7" w:rsidRDefault="00BD41AF" w:rsidP="009E0EF7">
      <w:pPr>
        <w:rPr>
          <w:lang w:val="es-419"/>
        </w:rPr>
      </w:pPr>
      <w:r>
        <w:rPr>
          <w:lang w:val="es-419"/>
        </w:rPr>
        <w:t xml:space="preserve">Dé </w:t>
      </w:r>
      <w:proofErr w:type="spellStart"/>
      <w:proofErr w:type="gramStart"/>
      <w:r>
        <w:rPr>
          <w:lang w:val="es-419"/>
        </w:rPr>
        <w:t>click</w:t>
      </w:r>
      <w:proofErr w:type="spellEnd"/>
      <w:proofErr w:type="gramEnd"/>
      <w:r>
        <w:rPr>
          <w:lang w:val="es-419"/>
        </w:rPr>
        <w:t xml:space="preserve"> en la sección “</w:t>
      </w:r>
      <w:proofErr w:type="spellStart"/>
      <w:r>
        <w:rPr>
          <w:lang w:val="es-419"/>
        </w:rPr>
        <w:t>Assets</w:t>
      </w:r>
      <w:proofErr w:type="spellEnd"/>
      <w:r>
        <w:rPr>
          <w:lang w:val="es-419"/>
        </w:rPr>
        <w:t xml:space="preserve">” y seleccione el cuaderno de </w:t>
      </w:r>
      <w:proofErr w:type="spellStart"/>
      <w:r>
        <w:rPr>
          <w:lang w:val="es-419"/>
        </w:rPr>
        <w:t>Jupiter</w:t>
      </w:r>
      <w:proofErr w:type="spellEnd"/>
      <w:r>
        <w:rPr>
          <w:lang w:val="es-419"/>
        </w:rPr>
        <w:t xml:space="preserve"> llamado “</w:t>
      </w:r>
      <w:proofErr w:type="spellStart"/>
      <w:r w:rsidR="00F53EEB">
        <w:rPr>
          <w:lang w:val="es-419"/>
        </w:rPr>
        <w:t>Payment</w:t>
      </w:r>
      <w:proofErr w:type="spellEnd"/>
      <w:r w:rsidR="00F53EEB">
        <w:rPr>
          <w:lang w:val="es-419"/>
        </w:rPr>
        <w:t xml:space="preserve"> Plan </w:t>
      </w:r>
      <w:proofErr w:type="spellStart"/>
      <w:r w:rsidR="00F53EEB">
        <w:rPr>
          <w:lang w:val="es-419"/>
        </w:rPr>
        <w:t>Campaign</w:t>
      </w:r>
      <w:proofErr w:type="spellEnd"/>
      <w:r>
        <w:rPr>
          <w:lang w:val="es-419"/>
        </w:rPr>
        <w:t>”</w:t>
      </w:r>
      <w:r w:rsidR="00F53EEB">
        <w:rPr>
          <w:lang w:val="es-419"/>
        </w:rPr>
        <w:t>:</w:t>
      </w:r>
    </w:p>
    <w:p w14:paraId="2A59EAEC" w14:textId="77777777" w:rsidR="00F53EEB" w:rsidRDefault="00F53EEB" w:rsidP="009E0EF7">
      <w:pPr>
        <w:rPr>
          <w:lang w:val="es-419"/>
        </w:rPr>
      </w:pPr>
    </w:p>
    <w:p w14:paraId="37124A3B" w14:textId="04E01177" w:rsidR="00BD41AF" w:rsidRDefault="00BD41AF" w:rsidP="009E0EF7">
      <w:pPr>
        <w:rPr>
          <w:lang w:val="es-419"/>
        </w:rPr>
      </w:pPr>
      <w:r w:rsidRPr="00BD41AF">
        <w:rPr>
          <w:noProof/>
          <w:lang w:val="es-419"/>
        </w:rPr>
        <w:drawing>
          <wp:inline distT="0" distB="0" distL="0" distR="0" wp14:anchorId="230AAD9E" wp14:editId="7F474CAF">
            <wp:extent cx="5558827" cy="2844406"/>
            <wp:effectExtent l="0" t="0" r="3810" b="0"/>
            <wp:docPr id="355194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9444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7959" cy="285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3EE6" w14:textId="77777777" w:rsidR="00BD41AF" w:rsidRDefault="00BD41AF" w:rsidP="009E0EF7">
      <w:pPr>
        <w:rPr>
          <w:lang w:val="es-419"/>
        </w:rPr>
      </w:pPr>
    </w:p>
    <w:p w14:paraId="210D074C" w14:textId="77777777" w:rsidR="009D4F88" w:rsidRDefault="009D4F88" w:rsidP="0088026E">
      <w:pPr>
        <w:rPr>
          <w:lang w:val="es-419"/>
        </w:rPr>
      </w:pPr>
    </w:p>
    <w:p w14:paraId="4448AAA2" w14:textId="7B3AFD1C" w:rsidR="1E71CB5B" w:rsidRDefault="00F53EEB" w:rsidP="0088026E">
      <w:r>
        <w:rPr>
          <w:lang w:val="es-419"/>
        </w:rPr>
        <w:lastRenderedPageBreak/>
        <w:t xml:space="preserve">Siga las instrucciones del cuaderno. </w:t>
      </w:r>
      <w:r w:rsidR="00A62850" w:rsidRPr="007241CE">
        <w:t>Como evidencia de que ha completado la práctica, incluya el cont</w:t>
      </w:r>
      <w:r w:rsidR="00A62850">
        <w:t>enido de la última celda de la práctica:</w:t>
      </w:r>
    </w:p>
    <w:p w14:paraId="7565557D" w14:textId="6264CD15" w:rsidR="009D4F88" w:rsidRPr="0088026E" w:rsidRDefault="009D4F88" w:rsidP="0088026E">
      <w:pPr>
        <w:rPr>
          <w:lang w:val="es-419"/>
        </w:rPr>
      </w:pPr>
      <w:r w:rsidRPr="009D4F88">
        <w:rPr>
          <w:lang w:val="es-419"/>
        </w:rPr>
        <w:drawing>
          <wp:inline distT="0" distB="0" distL="0" distR="0" wp14:anchorId="501C7911" wp14:editId="3C148B91">
            <wp:extent cx="5943600" cy="2615565"/>
            <wp:effectExtent l="0" t="0" r="0" b="0"/>
            <wp:docPr id="159791524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15242" name="Imagen 1" descr="Captura de pantalla de computador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F88" w:rsidRPr="0088026E" w:rsidSect="00E82E0E">
      <w:headerReference w:type="even" r:id="rId39"/>
      <w:headerReference w:type="default" r:id="rId40"/>
      <w:headerReference w:type="first" r:id="rId41"/>
      <w:pgSz w:w="12240" w:h="15840"/>
      <w:pgMar w:top="1683" w:right="14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BEF64" w14:textId="77777777" w:rsidR="007B273E" w:rsidRDefault="007B273E" w:rsidP="001247D2">
      <w:r>
        <w:separator/>
      </w:r>
    </w:p>
  </w:endnote>
  <w:endnote w:type="continuationSeparator" w:id="0">
    <w:p w14:paraId="2ED9A82E" w14:textId="77777777" w:rsidR="007B273E" w:rsidRDefault="007B273E" w:rsidP="001247D2">
      <w:r>
        <w:continuationSeparator/>
      </w:r>
    </w:p>
  </w:endnote>
  <w:endnote w:type="continuationNotice" w:id="1">
    <w:p w14:paraId="31BF5D46" w14:textId="77777777" w:rsidR="007B273E" w:rsidRDefault="007B27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divisa Text Sans">
    <w:panose1 w:val="00000000000000000000"/>
    <w:charset w:val="00"/>
    <w:family w:val="modern"/>
    <w:notTrueType/>
    <w:pitch w:val="variable"/>
    <w:sig w:usb0="A00000B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B0C96" w14:textId="77777777" w:rsidR="007B273E" w:rsidRDefault="007B273E" w:rsidP="001247D2">
      <w:r>
        <w:separator/>
      </w:r>
    </w:p>
  </w:footnote>
  <w:footnote w:type="continuationSeparator" w:id="0">
    <w:p w14:paraId="7A06C3FB" w14:textId="77777777" w:rsidR="007B273E" w:rsidRDefault="007B273E" w:rsidP="001247D2">
      <w:r>
        <w:continuationSeparator/>
      </w:r>
    </w:p>
  </w:footnote>
  <w:footnote w:type="continuationNotice" w:id="1">
    <w:p w14:paraId="4732ECD2" w14:textId="77777777" w:rsidR="007B273E" w:rsidRDefault="007B27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0A3AD" w14:textId="77777777" w:rsidR="001247D2" w:rsidRDefault="00000000">
    <w:pPr>
      <w:pStyle w:val="Encabezado"/>
    </w:pPr>
    <w:r>
      <w:rPr>
        <w:noProof/>
      </w:rPr>
      <w:pict w14:anchorId="7E2B259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947902" o:spid="_x0000_s1027" type="#_x0000_t75" alt="/Volumes/4.0_LASALLE /1_RP/2019/2_IDENTIDAD/1_LA SALLE MX/3_STATIONERY/2_HOJAS MEMBRETADAS/1_CONDESA/0_WORD/4_FASE/2_HOJA-MEMBRETADA_CONDESA_LASALLE_2019_CARTA-01.jpg" style="position:absolute;margin-left:0;margin-top:0;width:532pt;height:743.25pt;z-index:-251658239;mso-wrap-edited:f;mso-position-horizontal:center;mso-position-horizontal-relative:margin;mso-position-vertical:center;mso-position-vertical-relative:margin" o:allowincell="f">
          <v:imagedata r:id="rId1" o:title="2_HOJA-MEMBRETADA_CONDESA_LASALLE_2019_CARTA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757C3" w14:textId="77777777" w:rsidR="001247D2" w:rsidRDefault="003009E8" w:rsidP="00206A11">
    <w:pPr>
      <w:pStyle w:val="Encabezado"/>
      <w:ind w:left="-426"/>
    </w:pPr>
    <w:r>
      <w:rPr>
        <w:noProof/>
        <w:lang w:val="es-MX" w:eastAsia="es-MX"/>
      </w:rPr>
      <mc:AlternateContent>
        <mc:Choice Requires="wps">
          <w:drawing>
            <wp:anchor distT="45720" distB="45720" distL="114300" distR="114300" simplePos="0" relativeHeight="251660290" behindDoc="1" locked="0" layoutInCell="1" allowOverlap="1" wp14:anchorId="584EC98E" wp14:editId="61973E66">
              <wp:simplePos x="0" y="0"/>
              <wp:positionH relativeFrom="margin">
                <wp:posOffset>-581025</wp:posOffset>
              </wp:positionH>
              <wp:positionV relativeFrom="paragraph">
                <wp:posOffset>485775</wp:posOffset>
              </wp:positionV>
              <wp:extent cx="6610350" cy="71437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1035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61649E" w14:textId="7C12B454" w:rsidR="003009E8" w:rsidRDefault="007B2ABB" w:rsidP="00FD2D9E">
                          <w:pPr>
                            <w:spacing w:after="0"/>
                            <w:jc w:val="right"/>
                            <w:rPr>
                              <w:b/>
                              <w:color w:val="101D61"/>
                              <w:sz w:val="36"/>
                              <w:szCs w:val="38"/>
                            </w:rPr>
                          </w:pPr>
                          <w:r>
                            <w:rPr>
                              <w:b/>
                              <w:color w:val="101D61"/>
                              <w:sz w:val="36"/>
                              <w:szCs w:val="38"/>
                            </w:rPr>
                            <w:t>PRACTICARIO</w:t>
                          </w:r>
                          <w:r w:rsidR="00B47761" w:rsidRPr="008438E1">
                            <w:rPr>
                              <w:b/>
                              <w:color w:val="101D61"/>
                              <w:sz w:val="36"/>
                              <w:szCs w:val="38"/>
                            </w:rPr>
                            <w:t xml:space="preserve"> | </w:t>
                          </w:r>
                          <w:r w:rsidR="003009E8" w:rsidRPr="008438E1">
                            <w:rPr>
                              <w:b/>
                              <w:color w:val="101D61"/>
                              <w:sz w:val="36"/>
                              <w:szCs w:val="38"/>
                            </w:rPr>
                            <w:t>FACULTAD DE INGENIERÍA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4EC98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-45.75pt;margin-top:38.25pt;width:520.5pt;height:56.25pt;z-index:-25165619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" filled="f" stroked="f">
              <v:textbox>
                <w:txbxContent>
                  <w:p w14:paraId="3B61649E" w14:textId="7C12B454" w:rsidR="003009E8" w:rsidRDefault="007B2ABB" w:rsidP="00FD2D9E">
                    <w:pPr>
                      <w:spacing w:after="0"/>
                      <w:jc w:val="right"/>
                      <w:rPr>
                        <w:b/>
                        <w:color w:val="101D61"/>
                        <w:sz w:val="36"/>
                        <w:szCs w:val="38"/>
                      </w:rPr>
                    </w:pPr>
                    <w:r>
                      <w:rPr>
                        <w:b/>
                        <w:color w:val="101D61"/>
                        <w:sz w:val="36"/>
                        <w:szCs w:val="38"/>
                      </w:rPr>
                      <w:t>PRACTICARIO</w:t>
                    </w:r>
                    <w:r w:rsidR="00B47761" w:rsidRPr="008438E1">
                      <w:rPr>
                        <w:b/>
                        <w:color w:val="101D61"/>
                        <w:sz w:val="36"/>
                        <w:szCs w:val="38"/>
                      </w:rPr>
                      <w:t xml:space="preserve"> | </w:t>
                    </w:r>
                    <w:r w:rsidR="003009E8" w:rsidRPr="008438E1">
                      <w:rPr>
                        <w:b/>
                        <w:color w:val="101D61"/>
                        <w:sz w:val="36"/>
                        <w:szCs w:val="38"/>
                      </w:rPr>
                      <w:t>FACULTAD DE INGENIERÍA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000000">
      <w:rPr>
        <w:noProof/>
      </w:rPr>
      <w:pict w14:anchorId="0241CB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947903" o:spid="_x0000_s1026" type="#_x0000_t75" alt="/Volumes/4.0_LASALLE /1_RP/2019/2_IDENTIDAD/1_LA SALLE MX/3_STATIONERY/2_HOJAS MEMBRETADAS/1_CONDESA/0_WORD/4_FASE/2_HOJA-MEMBRETADA_CONDESA_LASALLE_2019_CARTA-01.jpg" style="position:absolute;left:0;text-align:left;margin-left:0;margin-top:0;width:532pt;height:743.25pt;z-index:-251658238;mso-wrap-edited:f;mso-position-horizontal:center;mso-position-horizontal-relative:margin;mso-position-vertical:center;mso-position-vertical-relative:margin" o:allowincell="f">
          <v:imagedata r:id="rId1" o:title="2_HOJA-MEMBRETADA_CONDESA_LASALLE_2019_CARTA-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19480" w14:textId="77777777" w:rsidR="001247D2" w:rsidRDefault="00000000">
    <w:pPr>
      <w:pStyle w:val="Encabezado"/>
    </w:pPr>
    <w:r>
      <w:rPr>
        <w:noProof/>
      </w:rPr>
      <w:pict w14:anchorId="31378E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947901" o:spid="_x0000_s1025" type="#_x0000_t75" alt="/Volumes/4.0_LASALLE /1_RP/2019/2_IDENTIDAD/1_LA SALLE MX/3_STATIONERY/2_HOJAS MEMBRETADAS/1_CONDESA/0_WORD/4_FASE/2_HOJA-MEMBRETADA_CONDESA_LASALLE_2019_CARTA-01.jpg" style="position:absolute;margin-left:0;margin-top:0;width:532pt;height:743.25pt;z-index:-251658240;mso-wrap-edited:f;mso-position-horizontal:center;mso-position-horizontal-relative:margin;mso-position-vertical:center;mso-position-vertical-relative:margin" o:allowincell="f">
          <v:imagedata r:id="rId1" o:title="2_HOJA-MEMBRETADA_CONDESA_LASALLE_2019_CARTA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F0D34"/>
    <w:multiLevelType w:val="hybridMultilevel"/>
    <w:tmpl w:val="72D24E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55A5E"/>
    <w:multiLevelType w:val="hybridMultilevel"/>
    <w:tmpl w:val="05C0E3AA"/>
    <w:lvl w:ilvl="0" w:tplc="AD620FAA">
      <w:start w:val="1"/>
      <w:numFmt w:val="decimal"/>
      <w:lvlText w:val="%1."/>
      <w:lvlJc w:val="left"/>
      <w:pPr>
        <w:ind w:left="720" w:hanging="360"/>
      </w:pPr>
    </w:lvl>
    <w:lvl w:ilvl="1" w:tplc="46C4550E">
      <w:start w:val="1"/>
      <w:numFmt w:val="lowerLetter"/>
      <w:lvlText w:val="%2."/>
      <w:lvlJc w:val="left"/>
      <w:pPr>
        <w:ind w:left="1440" w:hanging="360"/>
      </w:pPr>
    </w:lvl>
    <w:lvl w:ilvl="2" w:tplc="54940CA2">
      <w:start w:val="1"/>
      <w:numFmt w:val="lowerRoman"/>
      <w:lvlText w:val="%3."/>
      <w:lvlJc w:val="right"/>
      <w:pPr>
        <w:ind w:left="2160" w:hanging="180"/>
      </w:pPr>
    </w:lvl>
    <w:lvl w:ilvl="3" w:tplc="EA2E6506">
      <w:start w:val="1"/>
      <w:numFmt w:val="decimal"/>
      <w:lvlText w:val="%4."/>
      <w:lvlJc w:val="left"/>
      <w:pPr>
        <w:ind w:left="2880" w:hanging="360"/>
      </w:pPr>
    </w:lvl>
    <w:lvl w:ilvl="4" w:tplc="1D5A5D56">
      <w:start w:val="1"/>
      <w:numFmt w:val="lowerLetter"/>
      <w:lvlText w:val="%5."/>
      <w:lvlJc w:val="left"/>
      <w:pPr>
        <w:ind w:left="3600" w:hanging="360"/>
      </w:pPr>
    </w:lvl>
    <w:lvl w:ilvl="5" w:tplc="12DAB412">
      <w:start w:val="1"/>
      <w:numFmt w:val="lowerRoman"/>
      <w:lvlText w:val="%6."/>
      <w:lvlJc w:val="right"/>
      <w:pPr>
        <w:ind w:left="4320" w:hanging="180"/>
      </w:pPr>
    </w:lvl>
    <w:lvl w:ilvl="6" w:tplc="C14E60CC">
      <w:start w:val="1"/>
      <w:numFmt w:val="decimal"/>
      <w:lvlText w:val="%7."/>
      <w:lvlJc w:val="left"/>
      <w:pPr>
        <w:ind w:left="5040" w:hanging="360"/>
      </w:pPr>
    </w:lvl>
    <w:lvl w:ilvl="7" w:tplc="0628877C">
      <w:start w:val="1"/>
      <w:numFmt w:val="lowerLetter"/>
      <w:lvlText w:val="%8."/>
      <w:lvlJc w:val="left"/>
      <w:pPr>
        <w:ind w:left="5760" w:hanging="360"/>
      </w:pPr>
    </w:lvl>
    <w:lvl w:ilvl="8" w:tplc="44A02F9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F3D6B"/>
    <w:multiLevelType w:val="hybridMultilevel"/>
    <w:tmpl w:val="C0FAE22C"/>
    <w:lvl w:ilvl="0" w:tplc="4544D054">
      <w:start w:val="1"/>
      <w:numFmt w:val="decimal"/>
      <w:lvlText w:val="%1."/>
      <w:lvlJc w:val="left"/>
      <w:pPr>
        <w:ind w:left="720" w:hanging="360"/>
      </w:pPr>
    </w:lvl>
    <w:lvl w:ilvl="1" w:tplc="B6CC4C56">
      <w:start w:val="1"/>
      <w:numFmt w:val="lowerLetter"/>
      <w:lvlText w:val="%2."/>
      <w:lvlJc w:val="left"/>
      <w:pPr>
        <w:ind w:left="1440" w:hanging="360"/>
      </w:pPr>
    </w:lvl>
    <w:lvl w:ilvl="2" w:tplc="F0E8B566">
      <w:start w:val="1"/>
      <w:numFmt w:val="lowerRoman"/>
      <w:lvlText w:val="%3."/>
      <w:lvlJc w:val="right"/>
      <w:pPr>
        <w:ind w:left="2160" w:hanging="180"/>
      </w:pPr>
    </w:lvl>
    <w:lvl w:ilvl="3" w:tplc="8312DF50">
      <w:start w:val="1"/>
      <w:numFmt w:val="decimal"/>
      <w:lvlText w:val="%4."/>
      <w:lvlJc w:val="left"/>
      <w:pPr>
        <w:ind w:left="2880" w:hanging="360"/>
      </w:pPr>
    </w:lvl>
    <w:lvl w:ilvl="4" w:tplc="9AB6DC7A">
      <w:start w:val="1"/>
      <w:numFmt w:val="lowerLetter"/>
      <w:lvlText w:val="%5."/>
      <w:lvlJc w:val="left"/>
      <w:pPr>
        <w:ind w:left="3600" w:hanging="360"/>
      </w:pPr>
    </w:lvl>
    <w:lvl w:ilvl="5" w:tplc="CFEAF572">
      <w:start w:val="1"/>
      <w:numFmt w:val="lowerRoman"/>
      <w:lvlText w:val="%6."/>
      <w:lvlJc w:val="right"/>
      <w:pPr>
        <w:ind w:left="4320" w:hanging="180"/>
      </w:pPr>
    </w:lvl>
    <w:lvl w:ilvl="6" w:tplc="B0DEBCA0">
      <w:start w:val="1"/>
      <w:numFmt w:val="decimal"/>
      <w:lvlText w:val="%7."/>
      <w:lvlJc w:val="left"/>
      <w:pPr>
        <w:ind w:left="5040" w:hanging="360"/>
      </w:pPr>
    </w:lvl>
    <w:lvl w:ilvl="7" w:tplc="C7EC29F2">
      <w:start w:val="1"/>
      <w:numFmt w:val="lowerLetter"/>
      <w:lvlText w:val="%8."/>
      <w:lvlJc w:val="left"/>
      <w:pPr>
        <w:ind w:left="5760" w:hanging="360"/>
      </w:pPr>
    </w:lvl>
    <w:lvl w:ilvl="8" w:tplc="A27C21E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61A81"/>
    <w:multiLevelType w:val="multilevel"/>
    <w:tmpl w:val="B694E31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8F07D59"/>
    <w:multiLevelType w:val="multilevel"/>
    <w:tmpl w:val="45CCF9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5267A6C"/>
    <w:multiLevelType w:val="multilevel"/>
    <w:tmpl w:val="1BD654D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6" w15:restartNumberingAfterBreak="0">
    <w:nsid w:val="4AC23C27"/>
    <w:multiLevelType w:val="hybridMultilevel"/>
    <w:tmpl w:val="FFFFFFFF"/>
    <w:lvl w:ilvl="0" w:tplc="AF827A48">
      <w:start w:val="1"/>
      <w:numFmt w:val="decimal"/>
      <w:lvlText w:val="%1."/>
      <w:lvlJc w:val="left"/>
      <w:pPr>
        <w:ind w:left="720" w:hanging="360"/>
      </w:pPr>
    </w:lvl>
    <w:lvl w:ilvl="1" w:tplc="A29EFD46">
      <w:start w:val="1"/>
      <w:numFmt w:val="lowerLetter"/>
      <w:lvlText w:val="%2."/>
      <w:lvlJc w:val="left"/>
      <w:pPr>
        <w:ind w:left="1440" w:hanging="360"/>
      </w:pPr>
    </w:lvl>
    <w:lvl w:ilvl="2" w:tplc="334E8DC2">
      <w:start w:val="1"/>
      <w:numFmt w:val="lowerRoman"/>
      <w:lvlText w:val="%3."/>
      <w:lvlJc w:val="right"/>
      <w:pPr>
        <w:ind w:left="2160" w:hanging="180"/>
      </w:pPr>
    </w:lvl>
    <w:lvl w:ilvl="3" w:tplc="D06A13C2">
      <w:start w:val="1"/>
      <w:numFmt w:val="decimal"/>
      <w:lvlText w:val="%4."/>
      <w:lvlJc w:val="left"/>
      <w:pPr>
        <w:ind w:left="2880" w:hanging="360"/>
      </w:pPr>
    </w:lvl>
    <w:lvl w:ilvl="4" w:tplc="6D9EC4B8">
      <w:start w:val="1"/>
      <w:numFmt w:val="lowerLetter"/>
      <w:lvlText w:val="%5."/>
      <w:lvlJc w:val="left"/>
      <w:pPr>
        <w:ind w:left="3600" w:hanging="360"/>
      </w:pPr>
    </w:lvl>
    <w:lvl w:ilvl="5" w:tplc="5BA41C56">
      <w:start w:val="1"/>
      <w:numFmt w:val="lowerRoman"/>
      <w:lvlText w:val="%6."/>
      <w:lvlJc w:val="right"/>
      <w:pPr>
        <w:ind w:left="4320" w:hanging="180"/>
      </w:pPr>
    </w:lvl>
    <w:lvl w:ilvl="6" w:tplc="661243E8">
      <w:start w:val="1"/>
      <w:numFmt w:val="decimal"/>
      <w:lvlText w:val="%7."/>
      <w:lvlJc w:val="left"/>
      <w:pPr>
        <w:ind w:left="5040" w:hanging="360"/>
      </w:pPr>
    </w:lvl>
    <w:lvl w:ilvl="7" w:tplc="7BFCD3AA">
      <w:start w:val="1"/>
      <w:numFmt w:val="lowerLetter"/>
      <w:lvlText w:val="%8."/>
      <w:lvlJc w:val="left"/>
      <w:pPr>
        <w:ind w:left="5760" w:hanging="360"/>
      </w:pPr>
    </w:lvl>
    <w:lvl w:ilvl="8" w:tplc="C39CE77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2C1F9F"/>
    <w:multiLevelType w:val="multilevel"/>
    <w:tmpl w:val="81AE90E8"/>
    <w:lvl w:ilvl="0"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8" w15:restartNumberingAfterBreak="0">
    <w:nsid w:val="7C6D3C39"/>
    <w:multiLevelType w:val="hybridMultilevel"/>
    <w:tmpl w:val="1392214E"/>
    <w:lvl w:ilvl="0" w:tplc="080A000F">
      <w:start w:val="1"/>
      <w:numFmt w:val="decimal"/>
      <w:lvlText w:val="%1."/>
      <w:lvlJc w:val="left"/>
      <w:pPr>
        <w:ind w:left="1713" w:hanging="360"/>
      </w:pPr>
    </w:lvl>
    <w:lvl w:ilvl="1" w:tplc="080A0019">
      <w:start w:val="1"/>
      <w:numFmt w:val="lowerLetter"/>
      <w:lvlText w:val="%2."/>
      <w:lvlJc w:val="left"/>
      <w:pPr>
        <w:ind w:left="2433" w:hanging="360"/>
      </w:pPr>
    </w:lvl>
    <w:lvl w:ilvl="2" w:tplc="080A001B">
      <w:start w:val="1"/>
      <w:numFmt w:val="lowerRoman"/>
      <w:lvlText w:val="%3."/>
      <w:lvlJc w:val="right"/>
      <w:pPr>
        <w:ind w:left="3153" w:hanging="180"/>
      </w:pPr>
    </w:lvl>
    <w:lvl w:ilvl="3" w:tplc="080A000F">
      <w:start w:val="1"/>
      <w:numFmt w:val="decimal"/>
      <w:lvlText w:val="%4."/>
      <w:lvlJc w:val="left"/>
      <w:pPr>
        <w:ind w:left="3873" w:hanging="360"/>
      </w:pPr>
    </w:lvl>
    <w:lvl w:ilvl="4" w:tplc="080A0019">
      <w:start w:val="1"/>
      <w:numFmt w:val="lowerLetter"/>
      <w:lvlText w:val="%5."/>
      <w:lvlJc w:val="left"/>
      <w:pPr>
        <w:ind w:left="4593" w:hanging="360"/>
      </w:pPr>
    </w:lvl>
    <w:lvl w:ilvl="5" w:tplc="080A001B">
      <w:start w:val="1"/>
      <w:numFmt w:val="lowerRoman"/>
      <w:lvlText w:val="%6."/>
      <w:lvlJc w:val="right"/>
      <w:pPr>
        <w:ind w:left="5313" w:hanging="180"/>
      </w:pPr>
    </w:lvl>
    <w:lvl w:ilvl="6" w:tplc="080A000F">
      <w:start w:val="1"/>
      <w:numFmt w:val="decimal"/>
      <w:lvlText w:val="%7."/>
      <w:lvlJc w:val="left"/>
      <w:pPr>
        <w:ind w:left="6033" w:hanging="360"/>
      </w:pPr>
    </w:lvl>
    <w:lvl w:ilvl="7" w:tplc="080A0019">
      <w:start w:val="1"/>
      <w:numFmt w:val="lowerLetter"/>
      <w:lvlText w:val="%8."/>
      <w:lvlJc w:val="left"/>
      <w:pPr>
        <w:ind w:left="6753" w:hanging="360"/>
      </w:pPr>
    </w:lvl>
    <w:lvl w:ilvl="8" w:tplc="080A001B">
      <w:start w:val="1"/>
      <w:numFmt w:val="lowerRoman"/>
      <w:lvlText w:val="%9."/>
      <w:lvlJc w:val="right"/>
      <w:pPr>
        <w:ind w:left="7473" w:hanging="180"/>
      </w:pPr>
    </w:lvl>
  </w:abstractNum>
  <w:num w:numId="1" w16cid:durableId="1914467268">
    <w:abstractNumId w:val="2"/>
  </w:num>
  <w:num w:numId="2" w16cid:durableId="121858930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26854266">
    <w:abstractNumId w:val="6"/>
  </w:num>
  <w:num w:numId="4" w16cid:durableId="40911381">
    <w:abstractNumId w:val="1"/>
  </w:num>
  <w:num w:numId="5" w16cid:durableId="226382858">
    <w:abstractNumId w:val="5"/>
  </w:num>
  <w:num w:numId="6" w16cid:durableId="1239440245">
    <w:abstractNumId w:val="7"/>
  </w:num>
  <w:num w:numId="7" w16cid:durableId="1502350692">
    <w:abstractNumId w:val="4"/>
  </w:num>
  <w:num w:numId="8" w16cid:durableId="384716918">
    <w:abstractNumId w:val="3"/>
  </w:num>
  <w:num w:numId="9" w16cid:durableId="1341816676">
    <w:abstractNumId w:val="8"/>
  </w:num>
  <w:num w:numId="10" w16cid:durableId="597173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9E8"/>
    <w:rsid w:val="00021D49"/>
    <w:rsid w:val="000543D0"/>
    <w:rsid w:val="000A391A"/>
    <w:rsid w:val="000C6938"/>
    <w:rsid w:val="001247D2"/>
    <w:rsid w:val="00141060"/>
    <w:rsid w:val="0016069D"/>
    <w:rsid w:val="001735F9"/>
    <w:rsid w:val="001826C3"/>
    <w:rsid w:val="001B05F3"/>
    <w:rsid w:val="001D0F14"/>
    <w:rsid w:val="001E74F9"/>
    <w:rsid w:val="00206A11"/>
    <w:rsid w:val="00245D77"/>
    <w:rsid w:val="00262C15"/>
    <w:rsid w:val="00292A93"/>
    <w:rsid w:val="00294B69"/>
    <w:rsid w:val="002D0E2A"/>
    <w:rsid w:val="003009E8"/>
    <w:rsid w:val="0033264D"/>
    <w:rsid w:val="00335655"/>
    <w:rsid w:val="00346BBC"/>
    <w:rsid w:val="003516FA"/>
    <w:rsid w:val="00371603"/>
    <w:rsid w:val="003771CF"/>
    <w:rsid w:val="003D4EC3"/>
    <w:rsid w:val="003E18F0"/>
    <w:rsid w:val="004559EF"/>
    <w:rsid w:val="00493DED"/>
    <w:rsid w:val="004A07D5"/>
    <w:rsid w:val="004B5BB4"/>
    <w:rsid w:val="004C2D68"/>
    <w:rsid w:val="004C73A3"/>
    <w:rsid w:val="005159EC"/>
    <w:rsid w:val="00525721"/>
    <w:rsid w:val="0052780A"/>
    <w:rsid w:val="005A1420"/>
    <w:rsid w:val="005E0A23"/>
    <w:rsid w:val="00614273"/>
    <w:rsid w:val="00617697"/>
    <w:rsid w:val="00646B64"/>
    <w:rsid w:val="0067788E"/>
    <w:rsid w:val="006B1EF6"/>
    <w:rsid w:val="006C407B"/>
    <w:rsid w:val="007067C4"/>
    <w:rsid w:val="00755ECF"/>
    <w:rsid w:val="00762981"/>
    <w:rsid w:val="0079736C"/>
    <w:rsid w:val="007B1481"/>
    <w:rsid w:val="007B273E"/>
    <w:rsid w:val="007B2ABB"/>
    <w:rsid w:val="008030CB"/>
    <w:rsid w:val="00810254"/>
    <w:rsid w:val="008333E5"/>
    <w:rsid w:val="00834827"/>
    <w:rsid w:val="00850743"/>
    <w:rsid w:val="0088026E"/>
    <w:rsid w:val="00882210"/>
    <w:rsid w:val="0088381A"/>
    <w:rsid w:val="008D5C0A"/>
    <w:rsid w:val="008E6C8E"/>
    <w:rsid w:val="008F4646"/>
    <w:rsid w:val="008F5266"/>
    <w:rsid w:val="00906053"/>
    <w:rsid w:val="009202D8"/>
    <w:rsid w:val="009B4A30"/>
    <w:rsid w:val="009D18DA"/>
    <w:rsid w:val="009D4F88"/>
    <w:rsid w:val="009E0EF7"/>
    <w:rsid w:val="00A2156C"/>
    <w:rsid w:val="00A4666D"/>
    <w:rsid w:val="00A62850"/>
    <w:rsid w:val="00AE29E4"/>
    <w:rsid w:val="00B22903"/>
    <w:rsid w:val="00B351FC"/>
    <w:rsid w:val="00B47761"/>
    <w:rsid w:val="00BA21D8"/>
    <w:rsid w:val="00BD0FFB"/>
    <w:rsid w:val="00BD41AF"/>
    <w:rsid w:val="00C1118F"/>
    <w:rsid w:val="00C14F95"/>
    <w:rsid w:val="00C56E77"/>
    <w:rsid w:val="00C84008"/>
    <w:rsid w:val="00C87BD8"/>
    <w:rsid w:val="00C911D7"/>
    <w:rsid w:val="00CC15C9"/>
    <w:rsid w:val="00CF26B8"/>
    <w:rsid w:val="00D151A9"/>
    <w:rsid w:val="00D7092A"/>
    <w:rsid w:val="00DA1169"/>
    <w:rsid w:val="00DA58D2"/>
    <w:rsid w:val="00E44A84"/>
    <w:rsid w:val="00E82E0E"/>
    <w:rsid w:val="00E90483"/>
    <w:rsid w:val="00F531FE"/>
    <w:rsid w:val="00F53EEB"/>
    <w:rsid w:val="00F9365A"/>
    <w:rsid w:val="00FC2C99"/>
    <w:rsid w:val="00FD2D9E"/>
    <w:rsid w:val="01698293"/>
    <w:rsid w:val="02A8BB7A"/>
    <w:rsid w:val="060EC6E6"/>
    <w:rsid w:val="0AD94E64"/>
    <w:rsid w:val="0AF42A96"/>
    <w:rsid w:val="0C64E00D"/>
    <w:rsid w:val="1029A853"/>
    <w:rsid w:val="10951673"/>
    <w:rsid w:val="19C38A76"/>
    <w:rsid w:val="1E71CB5B"/>
    <w:rsid w:val="204A734F"/>
    <w:rsid w:val="280A6CAE"/>
    <w:rsid w:val="31639CA5"/>
    <w:rsid w:val="377F95F9"/>
    <w:rsid w:val="39A237D1"/>
    <w:rsid w:val="3CE14C77"/>
    <w:rsid w:val="416D555D"/>
    <w:rsid w:val="42A10CA9"/>
    <w:rsid w:val="467C6607"/>
    <w:rsid w:val="4AFF2926"/>
    <w:rsid w:val="4B91764D"/>
    <w:rsid w:val="506BA3CD"/>
    <w:rsid w:val="50AAD62B"/>
    <w:rsid w:val="68F0F24A"/>
    <w:rsid w:val="697E6582"/>
    <w:rsid w:val="6F91B2C9"/>
    <w:rsid w:val="717DFCFA"/>
    <w:rsid w:val="72650B0B"/>
    <w:rsid w:val="76A0B089"/>
    <w:rsid w:val="77670837"/>
    <w:rsid w:val="7BDA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CE4CFD"/>
  <w15:chartTrackingRefBased/>
  <w15:docId w15:val="{F4430ECD-01EB-4237-851A-D12F7340B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F14"/>
    <w:pPr>
      <w:spacing w:after="120"/>
      <w:ind w:left="113"/>
    </w:pPr>
    <w:rPr>
      <w:rFonts w:ascii="Indivisa Text Sans" w:eastAsiaTheme="minorHAnsi" w:hAnsi="Indivisa Text Sans" w:cstheme="minorBidi"/>
      <w:sz w:val="24"/>
      <w:szCs w:val="24"/>
      <w:lang w:val="es-MX"/>
    </w:rPr>
  </w:style>
  <w:style w:type="paragraph" w:styleId="Ttulo1">
    <w:name w:val="heading 1"/>
    <w:next w:val="Normal"/>
    <w:link w:val="Ttulo1Car"/>
    <w:uiPriority w:val="9"/>
    <w:qFormat/>
    <w:rsid w:val="003009E8"/>
    <w:pPr>
      <w:keepNext/>
      <w:keepLines/>
      <w:spacing w:before="240" w:after="120" w:line="259" w:lineRule="auto"/>
      <w:outlineLvl w:val="0"/>
    </w:pPr>
    <w:rPr>
      <w:rFonts w:ascii="Indivisa Text Sans" w:eastAsiaTheme="majorEastAsia" w:hAnsi="Indivisa Text Sans" w:cstheme="majorBidi"/>
      <w:b/>
      <w:color w:val="1F3864" w:themeColor="accent1" w:themeShade="80"/>
      <w:sz w:val="32"/>
      <w:szCs w:val="32"/>
      <w:lang w:val="es-MX"/>
    </w:rPr>
  </w:style>
  <w:style w:type="paragraph" w:styleId="Ttulo2">
    <w:name w:val="heading 2"/>
    <w:next w:val="Normal"/>
    <w:link w:val="Ttulo2Car"/>
    <w:uiPriority w:val="9"/>
    <w:unhideWhenUsed/>
    <w:qFormat/>
    <w:rsid w:val="003009E8"/>
    <w:pPr>
      <w:keepNext/>
      <w:keepLines/>
      <w:pBdr>
        <w:top w:val="dashSmallGap" w:sz="4" w:space="1" w:color="A6A6A6" w:themeColor="background1" w:themeShade="A6"/>
      </w:pBdr>
      <w:spacing w:before="360" w:after="40" w:line="259" w:lineRule="auto"/>
      <w:outlineLvl w:val="1"/>
    </w:pPr>
    <w:rPr>
      <w:rFonts w:ascii="Indivisa Text Sans" w:eastAsiaTheme="majorEastAsia" w:hAnsi="Indivisa Text Sans" w:cstheme="majorBidi"/>
      <w:b/>
      <w:color w:val="D21034"/>
      <w:sz w:val="28"/>
      <w:szCs w:val="26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47D2"/>
    <w:pPr>
      <w:tabs>
        <w:tab w:val="center" w:pos="4680"/>
        <w:tab w:val="right" w:pos="9360"/>
      </w:tabs>
      <w:ind w:left="0"/>
    </w:pPr>
    <w:rPr>
      <w:rFonts w:ascii="Calibri" w:eastAsia="Calibri" w:hAnsi="Calibri" w:cs="Times New Roman"/>
      <w:lang w:val="es-ES_tradnl"/>
    </w:rPr>
  </w:style>
  <w:style w:type="character" w:customStyle="1" w:styleId="EncabezadoCar">
    <w:name w:val="Encabezado Car"/>
    <w:link w:val="Encabezado"/>
    <w:uiPriority w:val="99"/>
    <w:rsid w:val="001247D2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247D2"/>
    <w:pPr>
      <w:tabs>
        <w:tab w:val="center" w:pos="4680"/>
        <w:tab w:val="right" w:pos="9360"/>
      </w:tabs>
      <w:ind w:left="0"/>
    </w:pPr>
    <w:rPr>
      <w:rFonts w:ascii="Calibri" w:eastAsia="Calibri" w:hAnsi="Calibri" w:cs="Times New Roman"/>
      <w:lang w:val="es-ES_tradnl"/>
    </w:rPr>
  </w:style>
  <w:style w:type="character" w:customStyle="1" w:styleId="PiedepginaCar">
    <w:name w:val="Pie de página Car"/>
    <w:link w:val="Piedepgina"/>
    <w:uiPriority w:val="99"/>
    <w:rsid w:val="001247D2"/>
    <w:rPr>
      <w:lang w:val="es-ES"/>
    </w:rPr>
  </w:style>
  <w:style w:type="paragraph" w:styleId="Prrafodelista">
    <w:name w:val="List Paragraph"/>
    <w:basedOn w:val="Normal"/>
    <w:uiPriority w:val="34"/>
    <w:qFormat/>
    <w:rsid w:val="001D0F14"/>
    <w:pPr>
      <w:spacing w:before="100" w:beforeAutospacing="1" w:after="100" w:afterAutospacing="1"/>
      <w:ind w:left="0"/>
    </w:pPr>
    <w:rPr>
      <w:rFonts w:eastAsia="Times New Roman" w:cs="Times New Roman"/>
      <w:lang w:val="en-US"/>
    </w:rPr>
  </w:style>
  <w:style w:type="character" w:customStyle="1" w:styleId="apple-converted-space">
    <w:name w:val="apple-converted-space"/>
    <w:basedOn w:val="Fuentedeprrafopredeter"/>
    <w:rsid w:val="00292A93"/>
  </w:style>
  <w:style w:type="paragraph" w:styleId="Revisin">
    <w:name w:val="Revision"/>
    <w:hidden/>
    <w:uiPriority w:val="99"/>
    <w:semiHidden/>
    <w:rsid w:val="0016069D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009E8"/>
    <w:rPr>
      <w:rFonts w:ascii="Indivisa Text Sans" w:eastAsiaTheme="majorEastAsia" w:hAnsi="Indivisa Text Sans" w:cstheme="majorBidi"/>
      <w:b/>
      <w:color w:val="1F3864" w:themeColor="accent1" w:themeShade="80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3009E8"/>
    <w:rPr>
      <w:rFonts w:ascii="Indivisa Text Sans" w:eastAsiaTheme="majorEastAsia" w:hAnsi="Indivisa Text Sans" w:cstheme="majorBidi"/>
      <w:b/>
      <w:color w:val="D21034"/>
      <w:sz w:val="28"/>
      <w:szCs w:val="26"/>
      <w:lang w:val="es-MX"/>
    </w:rPr>
  </w:style>
  <w:style w:type="character" w:styleId="Textodelmarcadordeposicin">
    <w:name w:val="Placeholder Text"/>
    <w:basedOn w:val="Fuentedeprrafopredeter"/>
    <w:uiPriority w:val="99"/>
    <w:semiHidden/>
    <w:rsid w:val="003009E8"/>
    <w:rPr>
      <w:color w:val="808080"/>
    </w:rPr>
  </w:style>
  <w:style w:type="table" w:styleId="Tablaconcuadrcula">
    <w:name w:val="Table Grid"/>
    <w:basedOn w:val="Tablanormal"/>
    <w:rsid w:val="00C56E77"/>
    <w:rPr>
      <w:rFonts w:ascii="Times New Roman" w:eastAsia="Times New Roman" w:hAnsi="Times New Roman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pract">
    <w:name w:val="Normalpract"/>
    <w:basedOn w:val="Normal"/>
    <w:link w:val="NormalpractCar"/>
    <w:qFormat/>
    <w:rsid w:val="00C56E77"/>
    <w:pPr>
      <w:spacing w:after="200" w:line="276" w:lineRule="auto"/>
      <w:ind w:left="0"/>
      <w:jc w:val="both"/>
    </w:pPr>
    <w:rPr>
      <w:rFonts w:ascii="Times New Roman" w:hAnsi="Times New Roman" w:cs="Times New Roman"/>
    </w:rPr>
  </w:style>
  <w:style w:type="character" w:customStyle="1" w:styleId="NormalpractCar">
    <w:name w:val="Normalpract Car"/>
    <w:basedOn w:val="Fuentedeprrafopredeter"/>
    <w:link w:val="Normalpract"/>
    <w:rsid w:val="00C56E77"/>
    <w:rPr>
      <w:rFonts w:ascii="Times New Roman" w:eastAsiaTheme="minorHAnsi" w:hAnsi="Times New Roman"/>
      <w:sz w:val="24"/>
      <w:szCs w:val="24"/>
      <w:lang w:val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335655"/>
    <w:rPr>
      <w:color w:val="605E5C"/>
      <w:shd w:val="clear" w:color="auto" w:fill="E1DFDD"/>
    </w:rPr>
  </w:style>
  <w:style w:type="paragraph" w:customStyle="1" w:styleId="group-header">
    <w:name w:val="group-header"/>
    <w:basedOn w:val="Normal"/>
    <w:rsid w:val="00762981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lang w:val="es-419" w:eastAsia="es-419"/>
    </w:rPr>
  </w:style>
  <w:style w:type="character" w:styleId="Hipervnculovisitado">
    <w:name w:val="FollowedHyperlink"/>
    <w:basedOn w:val="Fuentedeprrafopredeter"/>
    <w:uiPriority w:val="99"/>
    <w:semiHidden/>
    <w:unhideWhenUsed/>
    <w:rsid w:val="009D4F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1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loud.ibm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trator\Documents\Plantillas%20personalizadas%20de%20Office\plantilla_HOJA-MEMBRETADA_CONDESA_LASALLE_2020_CART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3619DCC8BD2487EA4313882AF2CE4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6E194-E1A0-43B9-AD0A-4216313C0FB2}"/>
      </w:docPartPr>
      <w:docPartBody>
        <w:p w:rsidR="00AD5645" w:rsidRDefault="00442790" w:rsidP="00442790">
          <w:pPr>
            <w:pStyle w:val="C3619DCC8BD2487EA4313882AF2CE4E53"/>
          </w:pPr>
          <w:r w:rsidRPr="00ED181F">
            <w:rPr>
              <w:rStyle w:val="Textodelmarcadordeposicin"/>
            </w:rPr>
            <w:t>Escriba el nombre la asignatura.</w:t>
          </w:r>
        </w:p>
      </w:docPartBody>
    </w:docPart>
    <w:docPart>
      <w:docPartPr>
        <w:name w:val="08CD6B968C1748419450B6E779985E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2EF382-343E-4513-BEE1-3DC92E1EF61E}"/>
      </w:docPartPr>
      <w:docPartBody>
        <w:p w:rsidR="00AD5645" w:rsidRDefault="00442790" w:rsidP="00442790">
          <w:pPr>
            <w:pStyle w:val="08CD6B968C1748419450B6E779985E683"/>
          </w:pPr>
          <w:r w:rsidRPr="00ED181F">
            <w:rPr>
              <w:rStyle w:val="Textodelmarcadordeposicin"/>
            </w:rPr>
            <w:t>Nombre Ap. Paterno Ap. Materno.</w:t>
          </w:r>
        </w:p>
      </w:docPartBody>
    </w:docPart>
    <w:docPart>
      <w:docPartPr>
        <w:name w:val="ADF5E16D2B1A463FAA89CD6E9A79C7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8AF3C8-9274-4987-92B3-2357263052F4}"/>
      </w:docPartPr>
      <w:docPartBody>
        <w:p w:rsidR="00F332CD" w:rsidRDefault="00442790" w:rsidP="00442790">
          <w:pPr>
            <w:pStyle w:val="ADF5E16D2B1A463FAA89CD6E9A79C7FF3"/>
          </w:pPr>
          <w:r>
            <w:rPr>
              <w:rStyle w:val="Textodelmarcadordeposicin"/>
            </w:rPr>
            <w:t>Título de la Práctica</w:t>
          </w:r>
          <w:r w:rsidRPr="00ED181F">
            <w:rPr>
              <w:rStyle w:val="Textodelmarcadordeposicin"/>
            </w:rPr>
            <w:t>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754E1A-B8DF-4D0A-89C1-8607944F73E0}"/>
      </w:docPartPr>
      <w:docPartBody>
        <w:p w:rsidR="00F332CD" w:rsidRDefault="00442790">
          <w:r w:rsidRPr="0088162B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10CC48FD44A4F9E84DF17D3BAE0BD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1A9EF8-759B-4892-8CB9-CCCB7A75D73F}"/>
      </w:docPartPr>
      <w:docPartBody>
        <w:p w:rsidR="00F332CD" w:rsidRDefault="00442790">
          <w:r>
            <w:t>#</w:t>
          </w:r>
        </w:p>
      </w:docPartBody>
    </w:docPart>
    <w:docPart>
      <w:docPartPr>
        <w:name w:val="2E8ED388FF4441E6ADD7441F64EEB8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4BF091-B1EB-4D29-85A4-F6133EB16F18}"/>
      </w:docPartPr>
      <w:docPartBody>
        <w:p w:rsidR="00000000" w:rsidRDefault="001F65F7" w:rsidP="001F65F7">
          <w:pPr>
            <w:pStyle w:val="2E8ED388FF4441E6ADD7441F64EEB8DB"/>
          </w:pPr>
          <w:r w:rsidRPr="00ED181F">
            <w:rPr>
              <w:rStyle w:val="Textodelmarcadordeposicin"/>
            </w:rPr>
            <w:t>Nombre Ap. Paterno Ap. Materno.</w:t>
          </w:r>
        </w:p>
      </w:docPartBody>
    </w:docPart>
    <w:docPart>
      <w:docPartPr>
        <w:name w:val="1C1C63E17E6A4584ADA145C5C5C4EF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1D9917-E383-47EA-B85B-7D2DABB6419D}"/>
      </w:docPartPr>
      <w:docPartBody>
        <w:p w:rsidR="00000000" w:rsidRDefault="001F65F7" w:rsidP="001F65F7">
          <w:pPr>
            <w:pStyle w:val="1C1C63E17E6A4584ADA145C5C5C4EFB2"/>
          </w:pPr>
          <w:r w:rsidRPr="00ED181F">
            <w:rPr>
              <w:rStyle w:val="Textodelmarcadordeposicin"/>
            </w:rPr>
            <w:t>Nombre Ap. Paterno Ap. Materno.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divisa Text Sans">
    <w:panose1 w:val="00000000000000000000"/>
    <w:charset w:val="00"/>
    <w:family w:val="modern"/>
    <w:notTrueType/>
    <w:pitch w:val="variable"/>
    <w:sig w:usb0="A00000B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91A"/>
    <w:rsid w:val="00003695"/>
    <w:rsid w:val="001F65F7"/>
    <w:rsid w:val="00232154"/>
    <w:rsid w:val="00232FBB"/>
    <w:rsid w:val="004164F1"/>
    <w:rsid w:val="00442790"/>
    <w:rsid w:val="005E691A"/>
    <w:rsid w:val="007745C1"/>
    <w:rsid w:val="009C4E5B"/>
    <w:rsid w:val="00A1499A"/>
    <w:rsid w:val="00AD5645"/>
    <w:rsid w:val="00DA7799"/>
    <w:rsid w:val="00EC0FB2"/>
    <w:rsid w:val="00F33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F65F7"/>
    <w:rPr>
      <w:color w:val="808080"/>
    </w:rPr>
  </w:style>
  <w:style w:type="paragraph" w:customStyle="1" w:styleId="C3619DCC8BD2487EA4313882AF2CE4E53">
    <w:name w:val="C3619DCC8BD2487EA4313882AF2CE4E53"/>
    <w:rsid w:val="00442790"/>
    <w:pPr>
      <w:spacing w:after="120" w:line="240" w:lineRule="auto"/>
      <w:ind w:left="113"/>
    </w:pPr>
    <w:rPr>
      <w:rFonts w:ascii="Indivisa Text Sans" w:eastAsiaTheme="minorHAnsi" w:hAnsi="Indivisa Text Sans"/>
      <w:sz w:val="24"/>
      <w:szCs w:val="24"/>
      <w:lang w:eastAsia="en-US"/>
    </w:rPr>
  </w:style>
  <w:style w:type="paragraph" w:customStyle="1" w:styleId="08CD6B968C1748419450B6E779985E683">
    <w:name w:val="08CD6B968C1748419450B6E779985E683"/>
    <w:rsid w:val="00442790"/>
    <w:pPr>
      <w:spacing w:after="120" w:line="240" w:lineRule="auto"/>
      <w:ind w:left="113"/>
    </w:pPr>
    <w:rPr>
      <w:rFonts w:ascii="Indivisa Text Sans" w:eastAsiaTheme="minorHAnsi" w:hAnsi="Indivisa Text Sans"/>
      <w:sz w:val="24"/>
      <w:szCs w:val="24"/>
      <w:lang w:eastAsia="en-US"/>
    </w:rPr>
  </w:style>
  <w:style w:type="paragraph" w:customStyle="1" w:styleId="ADF5E16D2B1A463FAA89CD6E9A79C7FF3">
    <w:name w:val="ADF5E16D2B1A463FAA89CD6E9A79C7FF3"/>
    <w:rsid w:val="00442790"/>
    <w:pPr>
      <w:keepNext/>
      <w:keepLines/>
      <w:spacing w:before="240" w:after="120"/>
      <w:outlineLvl w:val="0"/>
    </w:pPr>
    <w:rPr>
      <w:rFonts w:ascii="Indivisa Text Sans" w:eastAsiaTheme="majorEastAsia" w:hAnsi="Indivisa Text Sans" w:cstheme="majorBidi"/>
      <w:b/>
      <w:color w:val="1F3864" w:themeColor="accent1" w:themeShade="80"/>
      <w:sz w:val="32"/>
      <w:szCs w:val="32"/>
      <w:lang w:eastAsia="en-US"/>
    </w:rPr>
  </w:style>
  <w:style w:type="paragraph" w:customStyle="1" w:styleId="2E8ED388FF4441E6ADD7441F64EEB8DB">
    <w:name w:val="2E8ED388FF4441E6ADD7441F64EEB8DB"/>
    <w:rsid w:val="001F65F7"/>
    <w:rPr>
      <w:kern w:val="2"/>
      <w14:ligatures w14:val="standardContextual"/>
    </w:rPr>
  </w:style>
  <w:style w:type="paragraph" w:customStyle="1" w:styleId="1C1C63E17E6A4584ADA145C5C5C4EFB2">
    <w:name w:val="1C1C63E17E6A4584ADA145C5C5C4EFB2"/>
    <w:rsid w:val="001F65F7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950C1586B16DB439ABB0772CFDA31D6" ma:contentTypeVersion="12" ma:contentTypeDescription="Crear nuevo documento." ma:contentTypeScope="" ma:versionID="e49771f4534b73b5b13e681b8b803d00">
  <xsd:schema xmlns:xsd="http://www.w3.org/2001/XMLSchema" xmlns:xs="http://www.w3.org/2001/XMLSchema" xmlns:p="http://schemas.microsoft.com/office/2006/metadata/properties" xmlns:ns2="a16fb6cc-20e0-4d53-a765-f4668767cdb9" xmlns:ns3="c7eca2ab-63bc-48a2-b740-ff501df1d3eb" targetNamespace="http://schemas.microsoft.com/office/2006/metadata/properties" ma:root="true" ma:fieldsID="0ed0e5d4ee754146a5b2f005e9b29175" ns2:_="" ns3:_="">
    <xsd:import namespace="a16fb6cc-20e0-4d53-a765-f4668767cdb9"/>
    <xsd:import namespace="c7eca2ab-63bc-48a2-b740-ff501df1d3e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6fb6cc-20e0-4d53-a765-f4668767cd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eca2ab-63bc-48a2-b740-ff501df1d3eb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7eca2ab-63bc-48a2-b740-ff501df1d3eb">
      <UserInfo>
        <DisplayName>Estela Arias</DisplayName>
        <AccountId>593</AccountId>
        <AccountType/>
      </UserInfo>
    </SharedWithUser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AF6F3B-AFC8-48A0-A7DD-5F177DCA05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6fb6cc-20e0-4d53-a765-f4668767cdb9"/>
    <ds:schemaRef ds:uri="c7eca2ab-63bc-48a2-b740-ff501df1d3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B3DA2BA-91B2-4B3D-ADCA-FD9E0F2F04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0AD4BFF-32DC-453C-8147-30D248272029}">
  <ds:schemaRefs>
    <ds:schemaRef ds:uri="http://schemas.microsoft.com/office/2006/metadata/properties"/>
    <ds:schemaRef ds:uri="http://schemas.microsoft.com/office/infopath/2007/PartnerControls"/>
    <ds:schemaRef ds:uri="c7eca2ab-63bc-48a2-b740-ff501df1d3eb"/>
  </ds:schemaRefs>
</ds:datastoreItem>
</file>

<file path=customXml/itemProps4.xml><?xml version="1.0" encoding="utf-8"?>
<ds:datastoreItem xmlns:ds="http://schemas.openxmlformats.org/officeDocument/2006/customXml" ds:itemID="{FBE90DBD-7122-464E-B79E-E5D12C5DAD2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plantilla_HOJA-MEMBRETADA_CONDESA_LASALLE_2020_CARTA.dotx</Template>
  <TotalTime>63</TotalTime>
  <Pages>12</Pages>
  <Words>589</Words>
  <Characters>3243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Hunter</dc:creator>
  <cp:keywords>Practicario</cp:keywords>
  <dc:description/>
  <cp:lastModifiedBy>Emilio Méndez</cp:lastModifiedBy>
  <cp:revision>2</cp:revision>
  <cp:lastPrinted>2023-11-16T03:49:00Z</cp:lastPrinted>
  <dcterms:created xsi:type="dcterms:W3CDTF">2023-11-16T03:49:00Z</dcterms:created>
  <dcterms:modified xsi:type="dcterms:W3CDTF">2023-11-16T03:49:00Z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0x0101002950C1586B16DB439ABB0772CFDA31D6</vt:lpwstr>
  </property>
</Properties>
</file>