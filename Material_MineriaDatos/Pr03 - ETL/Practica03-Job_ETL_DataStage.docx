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4B59" w14:textId="74E7C905" w:rsidR="003009E8" w:rsidRPr="00ED181F" w:rsidRDefault="003009E8" w:rsidP="003009E8">
      <w:pPr>
        <w:ind w:left="0"/>
        <w:rPr>
          <w:rFonts w:cstheme="minorHAnsi"/>
          <w:b/>
          <w:color w:val="444444"/>
        </w:rPr>
      </w:pPr>
      <w:r w:rsidRPr="00ED181F">
        <w:rPr>
          <w:rFonts w:cstheme="minorHAnsi"/>
          <w:b/>
          <w:color w:val="444444"/>
        </w:rPr>
        <w:t>Asignatura</w:t>
      </w:r>
      <w:r w:rsidRPr="00ED181F">
        <w:rPr>
          <w:rFonts w:cstheme="minorHAnsi"/>
          <w:color w:val="444444"/>
        </w:rPr>
        <w:t>:</w:t>
      </w:r>
      <w:r w:rsidRPr="00ED181F">
        <w:rPr>
          <w:rFonts w:cstheme="minorHAnsi"/>
          <w:color w:val="444444"/>
        </w:rPr>
        <w:tab/>
      </w:r>
      <w:sdt>
        <w:sdtPr>
          <w:rPr>
            <w:rFonts w:cstheme="minorHAnsi"/>
            <w:b/>
            <w:i/>
            <w:color w:val="444444"/>
          </w:rPr>
          <w:alias w:val="Nombre de la asignatura"/>
          <w:tag w:val="Nombre de la asignatura"/>
          <w:id w:val="609931227"/>
          <w:placeholder>
            <w:docPart w:val="C3619DCC8BD2487EA4313882AF2CE4E5"/>
          </w:placeholder>
          <w:text/>
        </w:sdtPr>
        <w:sdtContent>
          <w:r w:rsidR="008333E5" w:rsidRPr="008333E5">
            <w:rPr>
              <w:rFonts w:cstheme="minorHAnsi"/>
              <w:b/>
              <w:i/>
              <w:color w:val="444444"/>
            </w:rPr>
            <w:t>Minería de Datos e Inteligencia de Negocios.</w:t>
          </w:r>
        </w:sdtContent>
      </w:sdt>
      <w:r w:rsidRPr="00ED181F">
        <w:rPr>
          <w:rFonts w:cstheme="minorHAnsi"/>
          <w:b/>
          <w:color w:val="444444"/>
        </w:rPr>
        <w:tab/>
      </w:r>
    </w:p>
    <w:p w14:paraId="1D244DAC" w14:textId="7AF7B3AE" w:rsidR="003009E8" w:rsidRDefault="003009E8" w:rsidP="003009E8">
      <w:pPr>
        <w:spacing w:line="360" w:lineRule="auto"/>
        <w:ind w:left="0"/>
        <w:rPr>
          <w:rFonts w:cstheme="minorHAnsi"/>
          <w:b/>
          <w:i/>
          <w:color w:val="444444"/>
        </w:rPr>
      </w:pPr>
      <w:r w:rsidRPr="00ED181F">
        <w:rPr>
          <w:rFonts w:cstheme="minorHAnsi"/>
          <w:b/>
          <w:color w:val="444444"/>
        </w:rPr>
        <w:t>Docente</w:t>
      </w:r>
      <w:r w:rsidRPr="00ED181F">
        <w:rPr>
          <w:rFonts w:cstheme="minorHAnsi"/>
          <w:color w:val="444444"/>
        </w:rPr>
        <w:t>:</w:t>
      </w:r>
      <w:r w:rsidRPr="00ED181F">
        <w:rPr>
          <w:rFonts w:cstheme="minorHAnsi"/>
          <w:b/>
          <w:color w:val="444444"/>
        </w:rPr>
        <w:tab/>
      </w:r>
      <w:sdt>
        <w:sdtPr>
          <w:rPr>
            <w:rFonts w:cstheme="minorHAnsi"/>
            <w:b/>
            <w:i/>
            <w:color w:val="444444"/>
          </w:rPr>
          <w:alias w:val="Nombre del profesor"/>
          <w:tag w:val="Nombre del profesor"/>
          <w:id w:val="-2042582019"/>
          <w:placeholder>
            <w:docPart w:val="08CD6B968C1748419450B6E779985E68"/>
          </w:placeholder>
          <w:text/>
        </w:sdtPr>
        <w:sdtContent>
          <w:r w:rsidR="008333E5">
            <w:rPr>
              <w:rFonts w:cstheme="minorHAnsi"/>
              <w:b/>
              <w:i/>
              <w:color w:val="444444"/>
            </w:rPr>
            <w:t>Aquiles Loranca Sánchez.</w:t>
          </w:r>
        </w:sdtContent>
      </w:sdt>
    </w:p>
    <w:p w14:paraId="340336AE" w14:textId="0A82521A" w:rsidR="00760C15" w:rsidRPr="00ED181F" w:rsidRDefault="00760C15" w:rsidP="003009E8">
      <w:pPr>
        <w:spacing w:line="360" w:lineRule="auto"/>
        <w:ind w:left="0"/>
        <w:rPr>
          <w:rFonts w:cstheme="minorHAnsi"/>
          <w:b/>
          <w:i/>
          <w:color w:val="444444"/>
        </w:rPr>
      </w:pPr>
      <w:r>
        <w:rPr>
          <w:rFonts w:cstheme="minorHAnsi"/>
          <w:b/>
          <w:i/>
          <w:color w:val="444444"/>
        </w:rPr>
        <w:t>Alumnos:</w:t>
      </w:r>
      <w:r w:rsidR="008C3BCD">
        <w:rPr>
          <w:rFonts w:cstheme="minorHAnsi"/>
          <w:b/>
          <w:i/>
          <w:color w:val="444444"/>
        </w:rPr>
        <w:t xml:space="preserve"> </w:t>
      </w:r>
      <w:r w:rsidR="00A10A0D">
        <w:rPr>
          <w:rFonts w:cstheme="minorHAnsi"/>
          <w:b/>
          <w:i/>
          <w:color w:val="444444"/>
        </w:rPr>
        <w:t xml:space="preserve">Carlos Abraham Zamora Martínez, </w:t>
      </w:r>
      <w:r w:rsidR="008C3BCD">
        <w:rPr>
          <w:rFonts w:cstheme="minorHAnsi"/>
          <w:b/>
          <w:i/>
          <w:color w:val="444444"/>
        </w:rPr>
        <w:t>Emilio Méndez Larios</w:t>
      </w:r>
    </w:p>
    <w:p w14:paraId="2BEC1495" w14:textId="64CDB3AE" w:rsidR="00B47761" w:rsidRDefault="00B47761" w:rsidP="002D0E2A">
      <w:pPr>
        <w:pStyle w:val="Ttulo1"/>
        <w:jc w:val="both"/>
      </w:pPr>
      <w:bookmarkStart w:id="0" w:name="_Toc266104087"/>
      <w:r w:rsidRPr="00860787">
        <w:t xml:space="preserve">PRÁCTICA NÚMERO </w:t>
      </w:r>
      <w:sdt>
        <w:sdtPr>
          <w:rPr>
            <w:rStyle w:val="Ttulo1Car"/>
          </w:rPr>
          <w:alias w:val="Número de la Práctica"/>
          <w:tag w:val="Número de la Práctica"/>
          <w:id w:val="-1591692361"/>
          <w:placeholder>
            <w:docPart w:val="710CC48FD44A4F9E84DF17D3BAE0BD61"/>
          </w:placeholder>
          <w:showingPlcHdr/>
        </w:sdtPr>
        <w:sdtEndPr>
          <w:rPr>
            <w:rStyle w:val="Fuentedeprrafopredeter"/>
            <w:b/>
          </w:rPr>
        </w:sdtEndPr>
        <w:sdtContent>
          <w:r w:rsidR="00C56E77">
            <w:t>#</w:t>
          </w:r>
        </w:sdtContent>
      </w:sdt>
      <w:r>
        <w:t xml:space="preserve">: </w:t>
      </w:r>
      <w:bookmarkEnd w:id="0"/>
      <w:sdt>
        <w:sdtPr>
          <w:rPr>
            <w:rStyle w:val="Ttulo1Car"/>
          </w:rPr>
          <w:alias w:val="Título de la Práctica"/>
          <w:tag w:val="Título de la Práctica"/>
          <w:id w:val="-1180898881"/>
          <w:placeholder>
            <w:docPart w:val="ADF5E16D2B1A463FAA89CD6E9A79C7FF"/>
          </w:placeholder>
          <w:text/>
        </w:sdtPr>
        <w:sdtEndPr>
          <w:rPr>
            <w:rStyle w:val="Fuentedeprrafopredeter"/>
            <w:rFonts w:cstheme="minorHAnsi"/>
            <w:b/>
            <w:i/>
            <w:color w:val="444444"/>
          </w:rPr>
        </w:sdtEndPr>
        <w:sdtContent>
          <w:r w:rsidR="00762981">
            <w:rPr>
              <w:rStyle w:val="Ttulo1Car"/>
            </w:rPr>
            <w:t>3</w:t>
          </w:r>
        </w:sdtContent>
      </w:sdt>
    </w:p>
    <w:p w14:paraId="7C42DE28" w14:textId="31DC1A61" w:rsidR="003009E8" w:rsidRDefault="003009E8" w:rsidP="003009E8">
      <w:pPr>
        <w:pStyle w:val="Ttulo2"/>
      </w:pPr>
      <w:r>
        <w:t>Objetivo</w:t>
      </w:r>
    </w:p>
    <w:p w14:paraId="2C5199B8" w14:textId="1CD54CC2" w:rsidR="003009E8" w:rsidRDefault="00000000" w:rsidP="002D0E2A">
      <w:pPr>
        <w:jc w:val="both"/>
      </w:pPr>
      <w:sdt>
        <w:sdtPr>
          <w:alias w:val="Objetivo de la Práctica"/>
          <w:tag w:val="Objetivo de la Práctica"/>
          <w:id w:val="1879501810"/>
          <w:placeholder>
            <w:docPart w:val="DefaultPlaceholder_-1854013440"/>
          </w:placeholder>
        </w:sdtPr>
        <w:sdtContent>
          <w:r w:rsidR="003771CF" w:rsidRPr="003771CF">
            <w:t xml:space="preserve">El objetivo de la práctica será el </w:t>
          </w:r>
          <w:r w:rsidR="00762981">
            <w:t>crear un proceso de extracción, transformación y carga (ETL)  a través de software este tipo de clase empresarial, aprovechando a su vez la base de datos analítica generada en la práctica 2</w:t>
          </w:r>
        </w:sdtContent>
      </w:sdt>
      <w:r w:rsidR="003009E8" w:rsidRPr="00E31F82">
        <w:t>.</w:t>
      </w:r>
    </w:p>
    <w:p w14:paraId="518304FB" w14:textId="4D9F2DFE" w:rsidR="003009E8" w:rsidRDefault="00C56E77" w:rsidP="003009E8">
      <w:pPr>
        <w:pStyle w:val="Ttulo2"/>
      </w:pPr>
      <w:bookmarkStart w:id="1" w:name="_Toc266104089"/>
      <w:r>
        <w:t>Introducción y Consideraciones Teóricas</w:t>
      </w:r>
      <w:bookmarkEnd w:id="1"/>
    </w:p>
    <w:p w14:paraId="2A62E28F" w14:textId="15039492" w:rsidR="003009E8" w:rsidRPr="005E0A23" w:rsidRDefault="005E0A23" w:rsidP="002D0E2A">
      <w:pPr>
        <w:jc w:val="both"/>
        <w:rPr>
          <w:b/>
          <w:bCs/>
        </w:rPr>
      </w:pPr>
      <w:r w:rsidRPr="005E0A23">
        <w:rPr>
          <w:b/>
          <w:bCs/>
        </w:rPr>
        <w:t>E</w:t>
      </w:r>
      <w:r w:rsidR="003771CF">
        <w:rPr>
          <w:b/>
          <w:bCs/>
        </w:rPr>
        <w:t>n e</w:t>
      </w:r>
      <w:r>
        <w:rPr>
          <w:b/>
          <w:bCs/>
        </w:rPr>
        <w:t xml:space="preserve">sta práctica </w:t>
      </w:r>
      <w:r w:rsidR="003771CF">
        <w:rPr>
          <w:b/>
          <w:bCs/>
        </w:rPr>
        <w:t>accederemos a un</w:t>
      </w:r>
      <w:r w:rsidR="00762981">
        <w:rPr>
          <w:b/>
          <w:bCs/>
        </w:rPr>
        <w:t>a</w:t>
      </w:r>
      <w:r w:rsidR="003771CF">
        <w:rPr>
          <w:b/>
          <w:bCs/>
        </w:rPr>
        <w:t xml:space="preserve"> </w:t>
      </w:r>
      <w:r w:rsidR="00762981">
        <w:rPr>
          <w:b/>
          <w:bCs/>
        </w:rPr>
        <w:t xml:space="preserve">herramienta de extracción, transformación y carga </w:t>
      </w:r>
      <w:r w:rsidR="003771CF">
        <w:rPr>
          <w:b/>
          <w:bCs/>
        </w:rPr>
        <w:t xml:space="preserve">de grado empresarial en la nube, donde podremos aplicar el conocimiento adquirido respecto al </w:t>
      </w:r>
      <w:r w:rsidR="00762981">
        <w:rPr>
          <w:b/>
          <w:bCs/>
        </w:rPr>
        <w:t xml:space="preserve">procesamiento y transformación </w:t>
      </w:r>
      <w:r w:rsidR="003771CF">
        <w:rPr>
          <w:b/>
          <w:bCs/>
        </w:rPr>
        <w:t>de datos analíticos.</w:t>
      </w:r>
    </w:p>
    <w:p w14:paraId="2E9A4577" w14:textId="103B0D43" w:rsidR="003009E8" w:rsidRDefault="00C56E77" w:rsidP="003009E8">
      <w:pPr>
        <w:pStyle w:val="Ttulo2"/>
        <w:rPr>
          <w:lang w:val="es-ES"/>
        </w:rPr>
      </w:pPr>
      <w:bookmarkStart w:id="2" w:name="_Toc266104090"/>
      <w:r w:rsidRPr="006160C2">
        <w:rPr>
          <w:lang w:val="es-ES"/>
        </w:rPr>
        <w:t>Material</w:t>
      </w:r>
      <w:bookmarkEnd w:id="2"/>
      <w:r>
        <w:rPr>
          <w:lang w:val="es-ES"/>
        </w:rPr>
        <w:t xml:space="preserve"> y Equipo</w:t>
      </w:r>
    </w:p>
    <w:p w14:paraId="44787159" w14:textId="77777777" w:rsidR="00C56E77" w:rsidRPr="00C56E77" w:rsidRDefault="00C56E77" w:rsidP="00C56E77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1E0" w:firstRow="1" w:lastRow="1" w:firstColumn="1" w:lastColumn="1" w:noHBand="0" w:noVBand="0"/>
      </w:tblPr>
      <w:tblGrid>
        <w:gridCol w:w="1458"/>
        <w:gridCol w:w="5562"/>
      </w:tblGrid>
      <w:tr w:rsidR="00C56E77" w14:paraId="2B973A67" w14:textId="77777777" w:rsidTr="005E0A23">
        <w:trPr>
          <w:jc w:val="center"/>
        </w:trPr>
        <w:tc>
          <w:tcPr>
            <w:tcW w:w="1363" w:type="dxa"/>
            <w:shd w:val="clear" w:color="auto" w:fill="000000"/>
            <w:vAlign w:val="center"/>
          </w:tcPr>
          <w:p w14:paraId="1E795CFD" w14:textId="77777777" w:rsidR="00C56E77" w:rsidRPr="00C56E77" w:rsidRDefault="00C56E77" w:rsidP="001826C3">
            <w:pPr>
              <w:jc w:val="center"/>
              <w:rPr>
                <w:lang w:eastAsia="en-US"/>
              </w:rPr>
            </w:pPr>
            <w:r w:rsidRPr="00C56E77">
              <w:rPr>
                <w:lang w:eastAsia="en-US"/>
              </w:rPr>
              <w:t>CANTIDAD</w:t>
            </w:r>
          </w:p>
        </w:tc>
        <w:tc>
          <w:tcPr>
            <w:tcW w:w="5562" w:type="dxa"/>
            <w:shd w:val="clear" w:color="auto" w:fill="000000"/>
            <w:vAlign w:val="center"/>
          </w:tcPr>
          <w:p w14:paraId="30F113F4" w14:textId="77777777" w:rsidR="00C56E77" w:rsidRPr="00C56E77" w:rsidRDefault="00C56E77" w:rsidP="001826C3">
            <w:pPr>
              <w:jc w:val="center"/>
              <w:rPr>
                <w:lang w:eastAsia="en-US"/>
              </w:rPr>
            </w:pPr>
            <w:r w:rsidRPr="00C56E77">
              <w:rPr>
                <w:lang w:eastAsia="en-US"/>
              </w:rPr>
              <w:t>MATERIAL Y EQUIPO</w:t>
            </w:r>
          </w:p>
        </w:tc>
      </w:tr>
      <w:tr w:rsidR="00C56E77" w:rsidRPr="00580B81" w14:paraId="5C5A6C8D" w14:textId="77777777" w:rsidTr="005E0A23">
        <w:trPr>
          <w:jc w:val="center"/>
        </w:trPr>
        <w:tc>
          <w:tcPr>
            <w:tcW w:w="1363" w:type="dxa"/>
            <w:vAlign w:val="center"/>
          </w:tcPr>
          <w:p w14:paraId="63A85530" w14:textId="77777777" w:rsidR="00C56E77" w:rsidRPr="00CC15C9" w:rsidRDefault="00C56E77" w:rsidP="001826C3">
            <w:pPr>
              <w:jc w:val="center"/>
              <w:rPr>
                <w:lang w:eastAsia="en-US"/>
              </w:rPr>
            </w:pPr>
            <w:r w:rsidRPr="00CC15C9">
              <w:rPr>
                <w:lang w:eastAsia="en-US"/>
              </w:rPr>
              <w:t>1</w:t>
            </w:r>
          </w:p>
        </w:tc>
        <w:tc>
          <w:tcPr>
            <w:tcW w:w="5562" w:type="dxa"/>
            <w:vAlign w:val="center"/>
          </w:tcPr>
          <w:p w14:paraId="4BD8EF20" w14:textId="323AED99" w:rsidR="00C56E77" w:rsidRPr="00C56E77" w:rsidRDefault="00C56E77" w:rsidP="001826C3">
            <w:pPr>
              <w:jc w:val="center"/>
              <w:rPr>
                <w:lang w:eastAsia="en-US"/>
              </w:rPr>
            </w:pPr>
            <w:r w:rsidRPr="00C56E77">
              <w:rPr>
                <w:lang w:eastAsia="en-US"/>
              </w:rPr>
              <w:t>Computadora personal</w:t>
            </w:r>
            <w:r w:rsidR="005E0A23">
              <w:rPr>
                <w:lang w:eastAsia="en-US"/>
              </w:rPr>
              <w:t>.</w:t>
            </w:r>
          </w:p>
        </w:tc>
      </w:tr>
      <w:tr w:rsidR="00C56E77" w:rsidRPr="00580B81" w14:paraId="23BDBDB0" w14:textId="77777777" w:rsidTr="005E0A23">
        <w:trPr>
          <w:jc w:val="center"/>
        </w:trPr>
        <w:tc>
          <w:tcPr>
            <w:tcW w:w="1363" w:type="dxa"/>
            <w:vAlign w:val="center"/>
          </w:tcPr>
          <w:p w14:paraId="14033378" w14:textId="77777777" w:rsidR="00C56E77" w:rsidRPr="00CC15C9" w:rsidRDefault="00C56E77" w:rsidP="001826C3">
            <w:pPr>
              <w:jc w:val="center"/>
              <w:rPr>
                <w:lang w:eastAsia="en-US"/>
              </w:rPr>
            </w:pPr>
            <w:r w:rsidRPr="00CC15C9">
              <w:rPr>
                <w:lang w:eastAsia="en-US"/>
              </w:rPr>
              <w:t>1</w:t>
            </w:r>
          </w:p>
        </w:tc>
        <w:tc>
          <w:tcPr>
            <w:tcW w:w="5562" w:type="dxa"/>
            <w:vAlign w:val="center"/>
          </w:tcPr>
          <w:p w14:paraId="59DA38B1" w14:textId="55C0800B" w:rsidR="00C56E77" w:rsidRPr="005E0A23" w:rsidRDefault="005E0A23" w:rsidP="001826C3">
            <w:pPr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Acceso a internet a </w:t>
            </w:r>
            <w:proofErr w:type="spellStart"/>
            <w:r>
              <w:rPr>
                <w:lang w:eastAsia="en-US"/>
              </w:rPr>
              <w:t>trav</w:t>
            </w:r>
            <w:r>
              <w:rPr>
                <w:lang w:val="en-US" w:eastAsia="en-US"/>
              </w:rPr>
              <w:t>és</w:t>
            </w:r>
            <w:proofErr w:type="spellEnd"/>
            <w:r>
              <w:rPr>
                <w:lang w:val="en-US" w:eastAsia="en-US"/>
              </w:rPr>
              <w:t xml:space="preserve"> de Microsoft Edge, Firefox o Google Chrome. </w:t>
            </w:r>
          </w:p>
        </w:tc>
      </w:tr>
    </w:tbl>
    <w:p w14:paraId="6F67C4F0" w14:textId="318E2C52" w:rsidR="003009E8" w:rsidRDefault="003009E8" w:rsidP="003009E8"/>
    <w:p w14:paraId="364710F1" w14:textId="77777777" w:rsidR="00C56E77" w:rsidRDefault="00C56E77" w:rsidP="003009E8"/>
    <w:p w14:paraId="39F2B79F" w14:textId="67A4D62D" w:rsidR="00C56E77" w:rsidRPr="00C56E77" w:rsidRDefault="00C56E77" w:rsidP="00C56E77">
      <w:pPr>
        <w:pStyle w:val="Ttulo2"/>
        <w:rPr>
          <w:lang w:val="es-ES"/>
        </w:rPr>
      </w:pPr>
      <w:r w:rsidRPr="00C56E77">
        <w:rPr>
          <w:lang w:val="es-ES"/>
        </w:rPr>
        <w:t xml:space="preserve">Desarrollo </w:t>
      </w:r>
      <w:r w:rsidR="00C911D7" w:rsidRPr="00C56E77">
        <w:rPr>
          <w:lang w:val="es-ES"/>
        </w:rPr>
        <w:t xml:space="preserve">Experimental </w:t>
      </w:r>
    </w:p>
    <w:p w14:paraId="4BD1B148" w14:textId="77777777" w:rsidR="00335655" w:rsidRPr="00335655" w:rsidRDefault="00335655" w:rsidP="00335655">
      <w:pPr>
        <w:rPr>
          <w:b/>
          <w:sz w:val="22"/>
          <w:szCs w:val="22"/>
        </w:rPr>
      </w:pPr>
      <w:r w:rsidRPr="00335655">
        <w:rPr>
          <w:b/>
        </w:rPr>
        <w:t>Preliminar</w:t>
      </w:r>
      <w:r w:rsidRPr="00335655">
        <w:rPr>
          <w:b/>
          <w:sz w:val="22"/>
          <w:szCs w:val="22"/>
        </w:rPr>
        <w:t>es:</w:t>
      </w:r>
    </w:p>
    <w:p w14:paraId="332B6BBA" w14:textId="77777777" w:rsidR="003771CF" w:rsidRPr="003771CF" w:rsidRDefault="00335655" w:rsidP="003771CF">
      <w:pPr>
        <w:numPr>
          <w:ilvl w:val="1"/>
          <w:numId w:val="6"/>
        </w:numPr>
        <w:tabs>
          <w:tab w:val="num" w:pos="360"/>
        </w:tabs>
        <w:rPr>
          <w:sz w:val="22"/>
          <w:szCs w:val="22"/>
        </w:rPr>
      </w:pPr>
      <w:r w:rsidRPr="00335655">
        <w:rPr>
          <w:sz w:val="22"/>
          <w:szCs w:val="22"/>
        </w:rPr>
        <w:t>Debe contar con un id de IBM, su correo del dominio @lasallistas.org.mx</w:t>
      </w:r>
      <w:r w:rsidR="003771CF" w:rsidRPr="003771CF">
        <w:rPr>
          <w:sz w:val="22"/>
          <w:szCs w:val="22"/>
        </w:rPr>
        <w:t>.</w:t>
      </w:r>
    </w:p>
    <w:p w14:paraId="3E8FB2AB" w14:textId="77777777" w:rsidR="00762981" w:rsidRDefault="00762981" w:rsidP="00762981">
      <w:r>
        <w:t>Entre al sitio de IBM Cloud en el siguiente URL:</w:t>
      </w:r>
    </w:p>
    <w:p w14:paraId="29C62E14" w14:textId="77777777" w:rsidR="00762981" w:rsidRDefault="00000000" w:rsidP="00762981">
      <w:hyperlink r:id="rId11" w:history="1">
        <w:r w:rsidR="00762981" w:rsidRPr="00B315B7">
          <w:rPr>
            <w:rStyle w:val="Hipervnculo"/>
          </w:rPr>
          <w:t>https://cloud.ibm.com/</w:t>
        </w:r>
      </w:hyperlink>
    </w:p>
    <w:p w14:paraId="32E27495" w14:textId="77777777" w:rsidR="00762981" w:rsidRDefault="00762981" w:rsidP="00762981">
      <w:r w:rsidRPr="00F955C2">
        <w:rPr>
          <w:noProof/>
        </w:rPr>
        <w:lastRenderedPageBreak/>
        <w:drawing>
          <wp:inline distT="0" distB="0" distL="0" distR="0" wp14:anchorId="0EA11D87" wp14:editId="55F6750C">
            <wp:extent cx="2761488" cy="1911096"/>
            <wp:effectExtent l="0" t="0" r="127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3E43" w14:textId="77777777" w:rsidR="00762981" w:rsidRDefault="00762981" w:rsidP="00762981">
      <w:r>
        <w:t>Fírmese con su IBM-Id creado al inicio del curso.</w:t>
      </w:r>
    </w:p>
    <w:p w14:paraId="5C246AC7" w14:textId="77777777" w:rsidR="00762981" w:rsidRDefault="00762981" w:rsidP="00762981">
      <w:r>
        <w:t>Seleccione el ícono que corresponde a “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”:</w:t>
      </w:r>
    </w:p>
    <w:p w14:paraId="7C213758" w14:textId="77777777" w:rsidR="00762981" w:rsidRDefault="00762981" w:rsidP="00762981">
      <w:r>
        <w:t xml:space="preserve">En la esquina superior derecha de la página, dé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>”:</w:t>
      </w:r>
    </w:p>
    <w:p w14:paraId="2155301E" w14:textId="77777777" w:rsidR="00762981" w:rsidRDefault="00762981" w:rsidP="00762981">
      <w:r w:rsidRPr="00B601BC">
        <w:rPr>
          <w:noProof/>
        </w:rPr>
        <w:drawing>
          <wp:inline distT="0" distB="0" distL="0" distR="0" wp14:anchorId="6AF51F41" wp14:editId="58BCEEE8">
            <wp:extent cx="4453830" cy="1161535"/>
            <wp:effectExtent l="0" t="0" r="4445" b="63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952" cy="11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032" w14:textId="77777777" w:rsidR="00762981" w:rsidRDefault="00762981" w:rsidP="00762981">
      <w:r>
        <w:t xml:space="preserve">En el campo debajo de </w:t>
      </w:r>
      <w:proofErr w:type="spellStart"/>
      <w:r>
        <w:t>Catalog</w:t>
      </w:r>
      <w:proofErr w:type="spellEnd"/>
      <w:r>
        <w:t>, tecleé: “</w:t>
      </w:r>
      <w:proofErr w:type="spellStart"/>
      <w:r>
        <w:t>DataStage</w:t>
      </w:r>
      <w:proofErr w:type="spellEnd"/>
      <w:r>
        <w:t>”:</w:t>
      </w:r>
    </w:p>
    <w:p w14:paraId="62911B13" w14:textId="77777777" w:rsidR="00762981" w:rsidRDefault="00762981" w:rsidP="00762981">
      <w:r w:rsidRPr="00B601BC">
        <w:rPr>
          <w:noProof/>
        </w:rPr>
        <w:drawing>
          <wp:inline distT="0" distB="0" distL="0" distR="0" wp14:anchorId="63262281" wp14:editId="4906A21A">
            <wp:extent cx="3577281" cy="1673460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3407" cy="16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C2C2" w14:textId="77777777" w:rsidR="00762981" w:rsidRDefault="00762981" w:rsidP="00762981"/>
    <w:p w14:paraId="73C88ABB" w14:textId="6F3C3F42" w:rsidR="00762981" w:rsidRDefault="00762981" w:rsidP="00762981">
      <w:r>
        <w:t>Selecciones “</w:t>
      </w:r>
      <w:proofErr w:type="spellStart"/>
      <w:r>
        <w:t>DataStage</w:t>
      </w:r>
      <w:proofErr w:type="spellEnd"/>
      <w:r>
        <w:t>”.</w:t>
      </w:r>
    </w:p>
    <w:p w14:paraId="79CF5414" w14:textId="77777777" w:rsidR="00762981" w:rsidRDefault="00762981" w:rsidP="00762981"/>
    <w:p w14:paraId="6935D6AF" w14:textId="77777777" w:rsidR="00762981" w:rsidRDefault="00762981">
      <w:pPr>
        <w:spacing w:after="0"/>
        <w:ind w:left="0"/>
      </w:pPr>
      <w:r>
        <w:br w:type="page"/>
      </w:r>
    </w:p>
    <w:p w14:paraId="21D98C76" w14:textId="29638018" w:rsidR="00762981" w:rsidRDefault="00762981" w:rsidP="00762981">
      <w:r>
        <w:lastRenderedPageBreak/>
        <w:t xml:space="preserve">Al crear el servicio de </w:t>
      </w:r>
      <w:proofErr w:type="spellStart"/>
      <w:r>
        <w:t>DataStage</w:t>
      </w:r>
      <w:proofErr w:type="spellEnd"/>
      <w:r>
        <w:t xml:space="preserve"> asegúrese de usar la misma geografía que usamos para crear nuestro servicio de DB2 (típicamente: “Dallas </w:t>
      </w:r>
      <w:proofErr w:type="spellStart"/>
      <w:r>
        <w:t>us-south</w:t>
      </w:r>
      <w:proofErr w:type="spellEnd"/>
      <w:r>
        <w:t xml:space="preserve">”), </w:t>
      </w:r>
      <w:proofErr w:type="spellStart"/>
      <w:r>
        <w:t>asgúrese</w:t>
      </w:r>
      <w:proofErr w:type="spellEnd"/>
      <w:r>
        <w:t xml:space="preserve"> de escoger el plan “Lite” (Gratuito). Lea y acepte los términos de licencia, la pantalla deberá parecerse a la siguiente:</w:t>
      </w:r>
    </w:p>
    <w:p w14:paraId="31EE54D3" w14:textId="77777777" w:rsidR="00762981" w:rsidRDefault="00762981" w:rsidP="00762981"/>
    <w:p w14:paraId="1F38E0D8" w14:textId="77777777" w:rsidR="00762981" w:rsidRDefault="00762981" w:rsidP="00762981">
      <w:r w:rsidRPr="00B601BC">
        <w:rPr>
          <w:noProof/>
        </w:rPr>
        <w:drawing>
          <wp:inline distT="0" distB="0" distL="0" distR="0" wp14:anchorId="1E85A739" wp14:editId="086CFF24">
            <wp:extent cx="5523230" cy="2344422"/>
            <wp:effectExtent l="0" t="0" r="127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8861" cy="23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8F2A" w14:textId="77777777" w:rsidR="00762981" w:rsidRDefault="00762981" w:rsidP="00762981">
      <w:r>
        <w:t xml:space="preserve">De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Create</w:t>
      </w:r>
      <w:proofErr w:type="spellEnd"/>
      <w:r>
        <w:t>”</w:t>
      </w:r>
    </w:p>
    <w:p w14:paraId="507F3026" w14:textId="77777777" w:rsidR="00762981" w:rsidRDefault="00762981" w:rsidP="00762981"/>
    <w:p w14:paraId="1C5AB468" w14:textId="77777777" w:rsidR="00762981" w:rsidRDefault="00762981" w:rsidP="00762981">
      <w:r>
        <w:t xml:space="preserve">Una vez provisionado su ambiente aparecerá una pantalla similar a la siguiente. </w:t>
      </w:r>
    </w:p>
    <w:p w14:paraId="5EC7CD2D" w14:textId="77777777" w:rsidR="00762981" w:rsidRDefault="00762981" w:rsidP="00762981">
      <w:r w:rsidRPr="00E65ED5">
        <w:rPr>
          <w:noProof/>
        </w:rPr>
        <w:drawing>
          <wp:inline distT="0" distB="0" distL="0" distR="0" wp14:anchorId="5884BBDA" wp14:editId="772787BD">
            <wp:extent cx="5523470" cy="2342164"/>
            <wp:effectExtent l="0" t="0" r="127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742" cy="23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0DFB" w14:textId="77777777" w:rsidR="00762981" w:rsidRDefault="00762981">
      <w:pPr>
        <w:spacing w:after="0"/>
        <w:ind w:left="0"/>
        <w:rPr>
          <w:lang w:val="en-US"/>
        </w:rPr>
      </w:pPr>
      <w:r>
        <w:rPr>
          <w:lang w:val="en-US"/>
        </w:rPr>
        <w:br w:type="page"/>
      </w:r>
    </w:p>
    <w:p w14:paraId="22F90646" w14:textId="77777777" w:rsidR="00762981" w:rsidRPr="00760C15" w:rsidRDefault="00762981" w:rsidP="00762981">
      <w:pPr>
        <w:rPr>
          <w:lang w:val="en-US"/>
        </w:rPr>
      </w:pPr>
      <w:proofErr w:type="spellStart"/>
      <w:r w:rsidRPr="00E65ED5">
        <w:rPr>
          <w:lang w:val="en-US"/>
        </w:rPr>
        <w:lastRenderedPageBreak/>
        <w:t>Dé</w:t>
      </w:r>
      <w:proofErr w:type="spellEnd"/>
      <w:r w:rsidRPr="00E65ED5">
        <w:rPr>
          <w:lang w:val="en-US"/>
        </w:rPr>
        <w:t xml:space="preserve"> click </w:t>
      </w:r>
      <w:proofErr w:type="spellStart"/>
      <w:r w:rsidRPr="00E65ED5">
        <w:rPr>
          <w:lang w:val="en-US"/>
        </w:rPr>
        <w:t>en</w:t>
      </w:r>
      <w:proofErr w:type="spellEnd"/>
      <w:r w:rsidRPr="00E65ED5">
        <w:rPr>
          <w:lang w:val="en-US"/>
        </w:rPr>
        <w:t>: “Launch i</w:t>
      </w:r>
      <w:r>
        <w:rPr>
          <w:lang w:val="en-US"/>
        </w:rPr>
        <w:t>n IBM Cloud Pak for Data”</w:t>
      </w:r>
      <w:r>
        <w:rPr>
          <w:lang w:val="en-US"/>
        </w:rPr>
        <w:br/>
      </w:r>
    </w:p>
    <w:p w14:paraId="11D2A445" w14:textId="26BC5AED" w:rsidR="00762981" w:rsidRPr="00045D16" w:rsidRDefault="00762981" w:rsidP="00762981">
      <w:r w:rsidRPr="00045D16">
        <w:t>Aparecerá una pantalla parecida a</w:t>
      </w:r>
      <w:r>
        <w:t xml:space="preserve"> la siguiente: De </w:t>
      </w:r>
      <w:proofErr w:type="spellStart"/>
      <w:proofErr w:type="gramStart"/>
      <w:r>
        <w:t>click</w:t>
      </w:r>
      <w:proofErr w:type="spellEnd"/>
      <w:proofErr w:type="gramEnd"/>
      <w:r>
        <w:t xml:space="preserve"> en “Cancel”</w:t>
      </w:r>
    </w:p>
    <w:p w14:paraId="58F4B2C6" w14:textId="77777777" w:rsidR="00762981" w:rsidRDefault="00762981" w:rsidP="00762981">
      <w:pPr>
        <w:pStyle w:val="group-header"/>
      </w:pPr>
      <w:r w:rsidRPr="00045D16">
        <w:rPr>
          <w:noProof/>
        </w:rPr>
        <w:drawing>
          <wp:inline distT="0" distB="0" distL="0" distR="0" wp14:anchorId="428F4CEE" wp14:editId="0E871643">
            <wp:extent cx="2771701" cy="209447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01" cy="20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940" w14:textId="77777777" w:rsidR="00762981" w:rsidRPr="00762981" w:rsidRDefault="00762981" w:rsidP="00762981">
      <w:pPr>
        <w:pStyle w:val="group-header"/>
        <w:rPr>
          <w:rFonts w:ascii="Indivisa Text Sans" w:hAnsi="Indivisa Text Sans"/>
        </w:rPr>
      </w:pPr>
      <w:r w:rsidRPr="00762981">
        <w:rPr>
          <w:rFonts w:ascii="Indivisa Text Sans" w:hAnsi="Indivisa Text Sans"/>
        </w:rPr>
        <w:t>La ventana deberá ser parecida a la siguiente:</w:t>
      </w:r>
    </w:p>
    <w:p w14:paraId="15EA557E" w14:textId="77777777" w:rsidR="00762981" w:rsidRPr="00762981" w:rsidRDefault="00762981" w:rsidP="00762981">
      <w:pPr>
        <w:pStyle w:val="group-header"/>
        <w:rPr>
          <w:rFonts w:ascii="Indivisa Text Sans" w:hAnsi="Indivisa Text Sans"/>
        </w:rPr>
      </w:pPr>
      <w:r w:rsidRPr="00762981">
        <w:rPr>
          <w:rFonts w:ascii="Indivisa Text Sans" w:hAnsi="Indivisa Text Sans"/>
          <w:noProof/>
        </w:rPr>
        <w:drawing>
          <wp:inline distT="0" distB="0" distL="0" distR="0" wp14:anchorId="6F6DCCF9" wp14:editId="625D54FB">
            <wp:extent cx="5943600" cy="28721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B2D3" w14:textId="77777777" w:rsidR="00762981" w:rsidRDefault="00762981" w:rsidP="00762981">
      <w:pPr>
        <w:pStyle w:val="group-header"/>
        <w:rPr>
          <w:rFonts w:ascii="Indivisa Text Sans" w:hAnsi="Indivisa Text Sans"/>
        </w:rPr>
      </w:pPr>
    </w:p>
    <w:p w14:paraId="59DE8310" w14:textId="5179D9BB" w:rsidR="00762981" w:rsidRPr="00762981" w:rsidRDefault="00762981" w:rsidP="00762981">
      <w:pPr>
        <w:pStyle w:val="group-header"/>
        <w:rPr>
          <w:rFonts w:ascii="Indivisa Text Sans" w:hAnsi="Indivisa Text Sans"/>
        </w:rPr>
      </w:pPr>
      <w:r w:rsidRPr="00762981">
        <w:rPr>
          <w:rFonts w:ascii="Indivisa Text Sans" w:hAnsi="Indivisa Text Sans"/>
        </w:rPr>
        <w:t xml:space="preserve">Entre a la página </w:t>
      </w:r>
      <w:hyperlink r:id="rId19" w:history="1">
        <w:r w:rsidRPr="00762981">
          <w:rPr>
            <w:rStyle w:val="Hipervnculo"/>
            <w:rFonts w:ascii="Indivisa Text Sans" w:hAnsi="Indivisa Text Sans"/>
          </w:rPr>
          <w:t>https://developer.ibm.com/tutorials/getting-started-using-the-new-ibm-datastage-saas-beta-service/</w:t>
        </w:r>
      </w:hyperlink>
      <w:r w:rsidRPr="00762981">
        <w:rPr>
          <w:rFonts w:ascii="Indivisa Text Sans" w:hAnsi="Indivisa Text Sans"/>
        </w:rPr>
        <w:t xml:space="preserve"> siga las instrucciones de dicho tutorial.</w:t>
      </w:r>
    </w:p>
    <w:p w14:paraId="2EBAE46B" w14:textId="77777777" w:rsidR="00762981" w:rsidRDefault="00762981" w:rsidP="00762981">
      <w:pPr>
        <w:pStyle w:val="group-header"/>
        <w:rPr>
          <w:rFonts w:ascii="Indivisa Text Sans" w:hAnsi="Indivisa Text Sans"/>
        </w:rPr>
      </w:pPr>
    </w:p>
    <w:p w14:paraId="4856D0CF" w14:textId="52D9A121" w:rsidR="00762981" w:rsidRDefault="00762981" w:rsidP="00762981">
      <w:pPr>
        <w:pStyle w:val="group-header"/>
        <w:rPr>
          <w:rFonts w:ascii="Indivisa Text Sans" w:hAnsi="Indivisa Text Sans"/>
        </w:rPr>
      </w:pPr>
      <w:r w:rsidRPr="00762981">
        <w:rPr>
          <w:rFonts w:ascii="Indivisa Text Sans" w:hAnsi="Indivisa Text Sans"/>
        </w:rPr>
        <w:lastRenderedPageBreak/>
        <w:t>Como evidencia de que ha completado la práctica, incluya la pantalla donde ha creado el Job de ETL como parte del inciso 6.2 del ejercicio:</w:t>
      </w:r>
    </w:p>
    <w:p w14:paraId="20E3A202" w14:textId="674B6671" w:rsidR="0064669E" w:rsidRPr="00762981" w:rsidRDefault="0064669E" w:rsidP="00762981">
      <w:pPr>
        <w:pStyle w:val="group-header"/>
        <w:rPr>
          <w:rFonts w:ascii="Indivisa Text Sans" w:hAnsi="Indivisa Text Sans"/>
        </w:rPr>
      </w:pPr>
      <w:r w:rsidRPr="0064669E">
        <w:rPr>
          <w:rFonts w:ascii="Indivisa Text Sans" w:hAnsi="Indivisa Text Sans"/>
        </w:rPr>
        <w:drawing>
          <wp:inline distT="0" distB="0" distL="0" distR="0" wp14:anchorId="52A5EEB7" wp14:editId="27F0729A">
            <wp:extent cx="5943600" cy="2553970"/>
            <wp:effectExtent l="19050" t="19050" r="19050" b="17780"/>
            <wp:docPr id="11421400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0047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5606D" w14:textId="77777777" w:rsidR="00762981" w:rsidRPr="00762981" w:rsidRDefault="00762981" w:rsidP="00762981">
      <w:pPr>
        <w:pStyle w:val="group-header"/>
        <w:rPr>
          <w:rFonts w:ascii="Indivisa Text Sans" w:hAnsi="Indivisa Text Sans"/>
        </w:rPr>
      </w:pPr>
    </w:p>
    <w:p w14:paraId="4448AAA2" w14:textId="77777777" w:rsidR="1E71CB5B" w:rsidRPr="00762981" w:rsidRDefault="1E71CB5B" w:rsidP="1E71CB5B">
      <w:pPr>
        <w:jc w:val="both"/>
        <w:rPr>
          <w:rFonts w:cs="Arial"/>
          <w:sz w:val="22"/>
          <w:szCs w:val="22"/>
        </w:rPr>
      </w:pPr>
    </w:p>
    <w:sectPr w:rsidR="1E71CB5B" w:rsidRPr="00762981" w:rsidSect="00E82E0E">
      <w:headerReference w:type="even" r:id="rId21"/>
      <w:headerReference w:type="default" r:id="rId22"/>
      <w:headerReference w:type="first" r:id="rId23"/>
      <w:pgSz w:w="12240" w:h="15840"/>
      <w:pgMar w:top="1683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FEC86" w14:textId="77777777" w:rsidR="00F10423" w:rsidRDefault="00F10423" w:rsidP="001247D2">
      <w:r>
        <w:separator/>
      </w:r>
    </w:p>
  </w:endnote>
  <w:endnote w:type="continuationSeparator" w:id="0">
    <w:p w14:paraId="750DE675" w14:textId="77777777" w:rsidR="00F10423" w:rsidRDefault="00F10423" w:rsidP="001247D2">
      <w:r>
        <w:continuationSeparator/>
      </w:r>
    </w:p>
  </w:endnote>
  <w:endnote w:type="continuationNotice" w:id="1">
    <w:p w14:paraId="4299EA54" w14:textId="77777777" w:rsidR="00F10423" w:rsidRDefault="00F104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divisa Text Sans">
    <w:altName w:val="Calibri"/>
    <w:panose1 w:val="00000000000000000000"/>
    <w:charset w:val="00"/>
    <w:family w:val="modern"/>
    <w:notTrueType/>
    <w:pitch w:val="variable"/>
    <w:sig w:usb0="A00000BF" w:usb1="40002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015EC" w14:textId="77777777" w:rsidR="00F10423" w:rsidRDefault="00F10423" w:rsidP="001247D2">
      <w:r>
        <w:separator/>
      </w:r>
    </w:p>
  </w:footnote>
  <w:footnote w:type="continuationSeparator" w:id="0">
    <w:p w14:paraId="72E5B7B9" w14:textId="77777777" w:rsidR="00F10423" w:rsidRDefault="00F10423" w:rsidP="001247D2">
      <w:r>
        <w:continuationSeparator/>
      </w:r>
    </w:p>
  </w:footnote>
  <w:footnote w:type="continuationNotice" w:id="1">
    <w:p w14:paraId="5B73B649" w14:textId="77777777" w:rsidR="00F10423" w:rsidRDefault="00F104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0A3AD" w14:textId="77777777" w:rsidR="001247D2" w:rsidRDefault="00000000">
    <w:pPr>
      <w:pStyle w:val="Encabezado"/>
    </w:pPr>
    <w:r>
      <w:rPr>
        <w:noProof/>
      </w:rPr>
      <w:pict w14:anchorId="7E2B25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947902" o:spid="_x0000_s1027" type="#_x0000_t75" alt="/Volumes/4.0_LASALLE /1_RP/2019/2_IDENTIDAD/1_LA SALLE MX/3_STATIONERY/2_HOJAS MEMBRETADAS/1_CONDESA/0_WORD/4_FASE/2_HOJA-MEMBRETADA_CONDESA_LASALLE_2019_CARTA-01.jpg" style="position:absolute;margin-left:0;margin-top:0;width:532pt;height:743.25pt;z-index:-251658239;mso-wrap-edited:f;mso-position-horizontal:center;mso-position-horizontal-relative:margin;mso-position-vertical:center;mso-position-vertical-relative:margin" o:allowincell="f">
          <v:imagedata r:id="rId1" o:title="2_HOJA-MEMBRETADA_CONDESA_LASALLE_2019_CARTA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757C3" w14:textId="77777777" w:rsidR="001247D2" w:rsidRDefault="003009E8" w:rsidP="00206A11">
    <w:pPr>
      <w:pStyle w:val="Encabezado"/>
      <w:ind w:left="-426"/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60290" behindDoc="1" locked="0" layoutInCell="1" allowOverlap="1" wp14:anchorId="584EC98E" wp14:editId="61973E66">
              <wp:simplePos x="0" y="0"/>
              <wp:positionH relativeFrom="margin">
                <wp:posOffset>-581025</wp:posOffset>
              </wp:positionH>
              <wp:positionV relativeFrom="paragraph">
                <wp:posOffset>485775</wp:posOffset>
              </wp:positionV>
              <wp:extent cx="6610350" cy="7143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1035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61649E" w14:textId="7C12B454" w:rsidR="003009E8" w:rsidRDefault="007B2ABB" w:rsidP="00FD2D9E">
                          <w:pPr>
                            <w:spacing w:after="0"/>
                            <w:jc w:val="right"/>
                            <w:rPr>
                              <w:b/>
                              <w:color w:val="101D61"/>
                              <w:sz w:val="36"/>
                              <w:szCs w:val="38"/>
                            </w:rPr>
                          </w:pPr>
                          <w:r>
                            <w:rPr>
                              <w:b/>
                              <w:color w:val="101D61"/>
                              <w:sz w:val="36"/>
                              <w:szCs w:val="38"/>
                            </w:rPr>
                            <w:t>PRACTICARIO</w:t>
                          </w:r>
                          <w:r w:rsidR="00B47761" w:rsidRPr="008438E1">
                            <w:rPr>
                              <w:b/>
                              <w:color w:val="101D61"/>
                              <w:sz w:val="36"/>
                              <w:szCs w:val="38"/>
                            </w:rPr>
                            <w:t xml:space="preserve"> | </w:t>
                          </w:r>
                          <w:r w:rsidR="003009E8" w:rsidRPr="008438E1">
                            <w:rPr>
                              <w:b/>
                              <w:color w:val="101D61"/>
                              <w:sz w:val="36"/>
                              <w:szCs w:val="38"/>
                            </w:rPr>
                            <w:t>FACULTAD DE INGENIERÍA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4EC98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-45.75pt;margin-top:38.25pt;width:520.5pt;height:56.25pt;z-index:-25165619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" filled="f" stroked="f">
              <v:textbox>
                <w:txbxContent>
                  <w:p w14:paraId="3B61649E" w14:textId="7C12B454" w:rsidR="003009E8" w:rsidRDefault="007B2ABB" w:rsidP="00FD2D9E">
                    <w:pPr>
                      <w:spacing w:after="0"/>
                      <w:jc w:val="right"/>
                      <w:rPr>
                        <w:b/>
                        <w:color w:val="101D61"/>
                        <w:sz w:val="36"/>
                        <w:szCs w:val="38"/>
                      </w:rPr>
                    </w:pPr>
                    <w:r>
                      <w:rPr>
                        <w:b/>
                        <w:color w:val="101D61"/>
                        <w:sz w:val="36"/>
                        <w:szCs w:val="38"/>
                      </w:rPr>
                      <w:t>PRACTICARIO</w:t>
                    </w:r>
                    <w:r w:rsidR="00B47761" w:rsidRPr="008438E1">
                      <w:rPr>
                        <w:b/>
                        <w:color w:val="101D61"/>
                        <w:sz w:val="36"/>
                        <w:szCs w:val="38"/>
                      </w:rPr>
                      <w:t xml:space="preserve"> | </w:t>
                    </w:r>
                    <w:r w:rsidR="003009E8" w:rsidRPr="008438E1">
                      <w:rPr>
                        <w:b/>
                        <w:color w:val="101D61"/>
                        <w:sz w:val="36"/>
                        <w:szCs w:val="38"/>
                      </w:rPr>
                      <w:t>FACULTAD DE INGENIERÍA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000000">
      <w:rPr>
        <w:noProof/>
      </w:rPr>
      <w:pict w14:anchorId="0241CB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947903" o:spid="_x0000_s1026" type="#_x0000_t75" alt="/Volumes/4.0_LASALLE /1_RP/2019/2_IDENTIDAD/1_LA SALLE MX/3_STATIONERY/2_HOJAS MEMBRETADAS/1_CONDESA/0_WORD/4_FASE/2_HOJA-MEMBRETADA_CONDESA_LASALLE_2019_CARTA-01.jpg" style="position:absolute;left:0;text-align:left;margin-left:0;margin-top:0;width:532pt;height:743.25pt;z-index:-251658238;mso-wrap-edited:f;mso-position-horizontal:center;mso-position-horizontal-relative:margin;mso-position-vertical:center;mso-position-vertical-relative:margin" o:allowincell="f">
          <v:imagedata r:id="rId1" o:title="2_HOJA-MEMBRETADA_CONDESA_LASALLE_2019_CARTA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19480" w14:textId="77777777" w:rsidR="001247D2" w:rsidRDefault="00000000">
    <w:pPr>
      <w:pStyle w:val="Encabezado"/>
    </w:pPr>
    <w:r>
      <w:rPr>
        <w:noProof/>
      </w:rPr>
      <w:pict w14:anchorId="31378E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947901" o:spid="_x0000_s1025" type="#_x0000_t75" alt="/Volumes/4.0_LASALLE /1_RP/2019/2_IDENTIDAD/1_LA SALLE MX/3_STATIONERY/2_HOJAS MEMBRETADAS/1_CONDESA/0_WORD/4_FASE/2_HOJA-MEMBRETADA_CONDESA_LASALLE_2019_CARTA-01.jpg" style="position:absolute;margin-left:0;margin-top:0;width:532pt;height:743.25pt;z-index:-251658240;mso-wrap-edited:f;mso-position-horizontal:center;mso-position-horizontal-relative:margin;mso-position-vertical:center;mso-position-vertical-relative:margin" o:allowincell="f">
          <v:imagedata r:id="rId1" o:title="2_HOJA-MEMBRETADA_CONDESA_LASALLE_2019_CARTA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55A5E"/>
    <w:multiLevelType w:val="hybridMultilevel"/>
    <w:tmpl w:val="05C0E3AA"/>
    <w:lvl w:ilvl="0" w:tplc="AD620FAA">
      <w:start w:val="1"/>
      <w:numFmt w:val="decimal"/>
      <w:lvlText w:val="%1."/>
      <w:lvlJc w:val="left"/>
      <w:pPr>
        <w:ind w:left="720" w:hanging="360"/>
      </w:pPr>
    </w:lvl>
    <w:lvl w:ilvl="1" w:tplc="46C4550E">
      <w:start w:val="1"/>
      <w:numFmt w:val="lowerLetter"/>
      <w:lvlText w:val="%2."/>
      <w:lvlJc w:val="left"/>
      <w:pPr>
        <w:ind w:left="1440" w:hanging="360"/>
      </w:pPr>
    </w:lvl>
    <w:lvl w:ilvl="2" w:tplc="54940CA2">
      <w:start w:val="1"/>
      <w:numFmt w:val="lowerRoman"/>
      <w:lvlText w:val="%3."/>
      <w:lvlJc w:val="right"/>
      <w:pPr>
        <w:ind w:left="2160" w:hanging="180"/>
      </w:pPr>
    </w:lvl>
    <w:lvl w:ilvl="3" w:tplc="EA2E6506">
      <w:start w:val="1"/>
      <w:numFmt w:val="decimal"/>
      <w:lvlText w:val="%4."/>
      <w:lvlJc w:val="left"/>
      <w:pPr>
        <w:ind w:left="2880" w:hanging="360"/>
      </w:pPr>
    </w:lvl>
    <w:lvl w:ilvl="4" w:tplc="1D5A5D56">
      <w:start w:val="1"/>
      <w:numFmt w:val="lowerLetter"/>
      <w:lvlText w:val="%5."/>
      <w:lvlJc w:val="left"/>
      <w:pPr>
        <w:ind w:left="3600" w:hanging="360"/>
      </w:pPr>
    </w:lvl>
    <w:lvl w:ilvl="5" w:tplc="12DAB412">
      <w:start w:val="1"/>
      <w:numFmt w:val="lowerRoman"/>
      <w:lvlText w:val="%6."/>
      <w:lvlJc w:val="right"/>
      <w:pPr>
        <w:ind w:left="4320" w:hanging="180"/>
      </w:pPr>
    </w:lvl>
    <w:lvl w:ilvl="6" w:tplc="C14E60CC">
      <w:start w:val="1"/>
      <w:numFmt w:val="decimal"/>
      <w:lvlText w:val="%7."/>
      <w:lvlJc w:val="left"/>
      <w:pPr>
        <w:ind w:left="5040" w:hanging="360"/>
      </w:pPr>
    </w:lvl>
    <w:lvl w:ilvl="7" w:tplc="0628877C">
      <w:start w:val="1"/>
      <w:numFmt w:val="lowerLetter"/>
      <w:lvlText w:val="%8."/>
      <w:lvlJc w:val="left"/>
      <w:pPr>
        <w:ind w:left="5760" w:hanging="360"/>
      </w:pPr>
    </w:lvl>
    <w:lvl w:ilvl="8" w:tplc="44A02F9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F3D6B"/>
    <w:multiLevelType w:val="hybridMultilevel"/>
    <w:tmpl w:val="C0FAE22C"/>
    <w:lvl w:ilvl="0" w:tplc="4544D054">
      <w:start w:val="1"/>
      <w:numFmt w:val="decimal"/>
      <w:lvlText w:val="%1."/>
      <w:lvlJc w:val="left"/>
      <w:pPr>
        <w:ind w:left="720" w:hanging="360"/>
      </w:pPr>
    </w:lvl>
    <w:lvl w:ilvl="1" w:tplc="B6CC4C56">
      <w:start w:val="1"/>
      <w:numFmt w:val="lowerLetter"/>
      <w:lvlText w:val="%2."/>
      <w:lvlJc w:val="left"/>
      <w:pPr>
        <w:ind w:left="1440" w:hanging="360"/>
      </w:pPr>
    </w:lvl>
    <w:lvl w:ilvl="2" w:tplc="F0E8B566">
      <w:start w:val="1"/>
      <w:numFmt w:val="lowerRoman"/>
      <w:lvlText w:val="%3."/>
      <w:lvlJc w:val="right"/>
      <w:pPr>
        <w:ind w:left="2160" w:hanging="180"/>
      </w:pPr>
    </w:lvl>
    <w:lvl w:ilvl="3" w:tplc="8312DF50">
      <w:start w:val="1"/>
      <w:numFmt w:val="decimal"/>
      <w:lvlText w:val="%4."/>
      <w:lvlJc w:val="left"/>
      <w:pPr>
        <w:ind w:left="2880" w:hanging="360"/>
      </w:pPr>
    </w:lvl>
    <w:lvl w:ilvl="4" w:tplc="9AB6DC7A">
      <w:start w:val="1"/>
      <w:numFmt w:val="lowerLetter"/>
      <w:lvlText w:val="%5."/>
      <w:lvlJc w:val="left"/>
      <w:pPr>
        <w:ind w:left="3600" w:hanging="360"/>
      </w:pPr>
    </w:lvl>
    <w:lvl w:ilvl="5" w:tplc="CFEAF572">
      <w:start w:val="1"/>
      <w:numFmt w:val="lowerRoman"/>
      <w:lvlText w:val="%6."/>
      <w:lvlJc w:val="right"/>
      <w:pPr>
        <w:ind w:left="4320" w:hanging="180"/>
      </w:pPr>
    </w:lvl>
    <w:lvl w:ilvl="6" w:tplc="B0DEBCA0">
      <w:start w:val="1"/>
      <w:numFmt w:val="decimal"/>
      <w:lvlText w:val="%7."/>
      <w:lvlJc w:val="left"/>
      <w:pPr>
        <w:ind w:left="5040" w:hanging="360"/>
      </w:pPr>
    </w:lvl>
    <w:lvl w:ilvl="7" w:tplc="C7EC29F2">
      <w:start w:val="1"/>
      <w:numFmt w:val="lowerLetter"/>
      <w:lvlText w:val="%8."/>
      <w:lvlJc w:val="left"/>
      <w:pPr>
        <w:ind w:left="5760" w:hanging="360"/>
      </w:pPr>
    </w:lvl>
    <w:lvl w:ilvl="8" w:tplc="A27C21E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61A81"/>
    <w:multiLevelType w:val="multilevel"/>
    <w:tmpl w:val="B694E31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8F07D59"/>
    <w:multiLevelType w:val="multilevel"/>
    <w:tmpl w:val="45CCF9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5267A6C"/>
    <w:multiLevelType w:val="multilevel"/>
    <w:tmpl w:val="1BD654D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 w15:restartNumberingAfterBreak="0">
    <w:nsid w:val="4AC23C27"/>
    <w:multiLevelType w:val="hybridMultilevel"/>
    <w:tmpl w:val="FFFFFFFF"/>
    <w:lvl w:ilvl="0" w:tplc="AF827A48">
      <w:start w:val="1"/>
      <w:numFmt w:val="decimal"/>
      <w:lvlText w:val="%1."/>
      <w:lvlJc w:val="left"/>
      <w:pPr>
        <w:ind w:left="720" w:hanging="360"/>
      </w:pPr>
    </w:lvl>
    <w:lvl w:ilvl="1" w:tplc="A29EFD46">
      <w:start w:val="1"/>
      <w:numFmt w:val="lowerLetter"/>
      <w:lvlText w:val="%2."/>
      <w:lvlJc w:val="left"/>
      <w:pPr>
        <w:ind w:left="1440" w:hanging="360"/>
      </w:pPr>
    </w:lvl>
    <w:lvl w:ilvl="2" w:tplc="334E8DC2">
      <w:start w:val="1"/>
      <w:numFmt w:val="lowerRoman"/>
      <w:lvlText w:val="%3."/>
      <w:lvlJc w:val="right"/>
      <w:pPr>
        <w:ind w:left="2160" w:hanging="180"/>
      </w:pPr>
    </w:lvl>
    <w:lvl w:ilvl="3" w:tplc="D06A13C2">
      <w:start w:val="1"/>
      <w:numFmt w:val="decimal"/>
      <w:lvlText w:val="%4."/>
      <w:lvlJc w:val="left"/>
      <w:pPr>
        <w:ind w:left="2880" w:hanging="360"/>
      </w:pPr>
    </w:lvl>
    <w:lvl w:ilvl="4" w:tplc="6D9EC4B8">
      <w:start w:val="1"/>
      <w:numFmt w:val="lowerLetter"/>
      <w:lvlText w:val="%5."/>
      <w:lvlJc w:val="left"/>
      <w:pPr>
        <w:ind w:left="3600" w:hanging="360"/>
      </w:pPr>
    </w:lvl>
    <w:lvl w:ilvl="5" w:tplc="5BA41C56">
      <w:start w:val="1"/>
      <w:numFmt w:val="lowerRoman"/>
      <w:lvlText w:val="%6."/>
      <w:lvlJc w:val="right"/>
      <w:pPr>
        <w:ind w:left="4320" w:hanging="180"/>
      </w:pPr>
    </w:lvl>
    <w:lvl w:ilvl="6" w:tplc="661243E8">
      <w:start w:val="1"/>
      <w:numFmt w:val="decimal"/>
      <w:lvlText w:val="%7."/>
      <w:lvlJc w:val="left"/>
      <w:pPr>
        <w:ind w:left="5040" w:hanging="360"/>
      </w:pPr>
    </w:lvl>
    <w:lvl w:ilvl="7" w:tplc="7BFCD3AA">
      <w:start w:val="1"/>
      <w:numFmt w:val="lowerLetter"/>
      <w:lvlText w:val="%8."/>
      <w:lvlJc w:val="left"/>
      <w:pPr>
        <w:ind w:left="5760" w:hanging="360"/>
      </w:pPr>
    </w:lvl>
    <w:lvl w:ilvl="8" w:tplc="C39CE77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2C1F9F"/>
    <w:multiLevelType w:val="multilevel"/>
    <w:tmpl w:val="81AE90E8"/>
    <w:lvl w:ilvl="0"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 w15:restartNumberingAfterBreak="0">
    <w:nsid w:val="7C6D3C39"/>
    <w:multiLevelType w:val="hybridMultilevel"/>
    <w:tmpl w:val="1392214E"/>
    <w:lvl w:ilvl="0" w:tplc="080A000F">
      <w:start w:val="1"/>
      <w:numFmt w:val="decimal"/>
      <w:lvlText w:val="%1."/>
      <w:lvlJc w:val="left"/>
      <w:pPr>
        <w:ind w:left="1713" w:hanging="360"/>
      </w:pPr>
    </w:lvl>
    <w:lvl w:ilvl="1" w:tplc="080A0019">
      <w:start w:val="1"/>
      <w:numFmt w:val="lowerLetter"/>
      <w:lvlText w:val="%2."/>
      <w:lvlJc w:val="left"/>
      <w:pPr>
        <w:ind w:left="2433" w:hanging="360"/>
      </w:pPr>
    </w:lvl>
    <w:lvl w:ilvl="2" w:tplc="080A001B">
      <w:start w:val="1"/>
      <w:numFmt w:val="lowerRoman"/>
      <w:lvlText w:val="%3."/>
      <w:lvlJc w:val="right"/>
      <w:pPr>
        <w:ind w:left="3153" w:hanging="180"/>
      </w:pPr>
    </w:lvl>
    <w:lvl w:ilvl="3" w:tplc="080A000F">
      <w:start w:val="1"/>
      <w:numFmt w:val="decimal"/>
      <w:lvlText w:val="%4."/>
      <w:lvlJc w:val="left"/>
      <w:pPr>
        <w:ind w:left="3873" w:hanging="360"/>
      </w:pPr>
    </w:lvl>
    <w:lvl w:ilvl="4" w:tplc="080A0019">
      <w:start w:val="1"/>
      <w:numFmt w:val="lowerLetter"/>
      <w:lvlText w:val="%5."/>
      <w:lvlJc w:val="left"/>
      <w:pPr>
        <w:ind w:left="4593" w:hanging="360"/>
      </w:pPr>
    </w:lvl>
    <w:lvl w:ilvl="5" w:tplc="080A001B">
      <w:start w:val="1"/>
      <w:numFmt w:val="lowerRoman"/>
      <w:lvlText w:val="%6."/>
      <w:lvlJc w:val="right"/>
      <w:pPr>
        <w:ind w:left="5313" w:hanging="180"/>
      </w:pPr>
    </w:lvl>
    <w:lvl w:ilvl="6" w:tplc="080A000F">
      <w:start w:val="1"/>
      <w:numFmt w:val="decimal"/>
      <w:lvlText w:val="%7."/>
      <w:lvlJc w:val="left"/>
      <w:pPr>
        <w:ind w:left="6033" w:hanging="360"/>
      </w:pPr>
    </w:lvl>
    <w:lvl w:ilvl="7" w:tplc="080A0019">
      <w:start w:val="1"/>
      <w:numFmt w:val="lowerLetter"/>
      <w:lvlText w:val="%8."/>
      <w:lvlJc w:val="left"/>
      <w:pPr>
        <w:ind w:left="6753" w:hanging="360"/>
      </w:pPr>
    </w:lvl>
    <w:lvl w:ilvl="8" w:tplc="080A001B">
      <w:start w:val="1"/>
      <w:numFmt w:val="lowerRoman"/>
      <w:lvlText w:val="%9."/>
      <w:lvlJc w:val="right"/>
      <w:pPr>
        <w:ind w:left="7473" w:hanging="180"/>
      </w:pPr>
    </w:lvl>
  </w:abstractNum>
  <w:num w:numId="1" w16cid:durableId="1914467268">
    <w:abstractNumId w:val="1"/>
  </w:num>
  <w:num w:numId="2" w16cid:durableId="12185893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6854266">
    <w:abstractNumId w:val="5"/>
  </w:num>
  <w:num w:numId="4" w16cid:durableId="40911381">
    <w:abstractNumId w:val="0"/>
  </w:num>
  <w:num w:numId="5" w16cid:durableId="226382858">
    <w:abstractNumId w:val="4"/>
  </w:num>
  <w:num w:numId="6" w16cid:durableId="1239440245">
    <w:abstractNumId w:val="6"/>
  </w:num>
  <w:num w:numId="7" w16cid:durableId="1502350692">
    <w:abstractNumId w:val="3"/>
  </w:num>
  <w:num w:numId="8" w16cid:durableId="384716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9E8"/>
    <w:rsid w:val="00021D49"/>
    <w:rsid w:val="000543D0"/>
    <w:rsid w:val="000A391A"/>
    <w:rsid w:val="000C6938"/>
    <w:rsid w:val="001247D2"/>
    <w:rsid w:val="00141060"/>
    <w:rsid w:val="0016069D"/>
    <w:rsid w:val="001826C3"/>
    <w:rsid w:val="001B05F3"/>
    <w:rsid w:val="001D0F14"/>
    <w:rsid w:val="001E74F9"/>
    <w:rsid w:val="00206A11"/>
    <w:rsid w:val="00262C15"/>
    <w:rsid w:val="00292A93"/>
    <w:rsid w:val="00294B69"/>
    <w:rsid w:val="002D0E2A"/>
    <w:rsid w:val="003009E8"/>
    <w:rsid w:val="0033264D"/>
    <w:rsid w:val="00335655"/>
    <w:rsid w:val="00346BBC"/>
    <w:rsid w:val="003516FA"/>
    <w:rsid w:val="00371603"/>
    <w:rsid w:val="003771CF"/>
    <w:rsid w:val="003D4EC3"/>
    <w:rsid w:val="003E18F0"/>
    <w:rsid w:val="004559EF"/>
    <w:rsid w:val="00493DED"/>
    <w:rsid w:val="004A07D5"/>
    <w:rsid w:val="004B5BB4"/>
    <w:rsid w:val="004C2D68"/>
    <w:rsid w:val="004C73A3"/>
    <w:rsid w:val="005159EC"/>
    <w:rsid w:val="00525721"/>
    <w:rsid w:val="0052780A"/>
    <w:rsid w:val="005A1420"/>
    <w:rsid w:val="005E0A23"/>
    <w:rsid w:val="00617697"/>
    <w:rsid w:val="0064669E"/>
    <w:rsid w:val="00646B64"/>
    <w:rsid w:val="0067788E"/>
    <w:rsid w:val="006B1EF6"/>
    <w:rsid w:val="007067C4"/>
    <w:rsid w:val="00755ECF"/>
    <w:rsid w:val="00760C15"/>
    <w:rsid w:val="00762981"/>
    <w:rsid w:val="0079736C"/>
    <w:rsid w:val="007B1481"/>
    <w:rsid w:val="007B2ABB"/>
    <w:rsid w:val="00810254"/>
    <w:rsid w:val="008333E5"/>
    <w:rsid w:val="00834827"/>
    <w:rsid w:val="00850743"/>
    <w:rsid w:val="00882210"/>
    <w:rsid w:val="0088381A"/>
    <w:rsid w:val="008C3BCD"/>
    <w:rsid w:val="008D5C0A"/>
    <w:rsid w:val="008F4646"/>
    <w:rsid w:val="00906053"/>
    <w:rsid w:val="009202D8"/>
    <w:rsid w:val="009B4A30"/>
    <w:rsid w:val="009D18DA"/>
    <w:rsid w:val="00A10A0D"/>
    <w:rsid w:val="00A2156C"/>
    <w:rsid w:val="00A4666D"/>
    <w:rsid w:val="00AE29E4"/>
    <w:rsid w:val="00B22903"/>
    <w:rsid w:val="00B351FC"/>
    <w:rsid w:val="00B47761"/>
    <w:rsid w:val="00BA21D8"/>
    <w:rsid w:val="00BD0FFB"/>
    <w:rsid w:val="00C1118F"/>
    <w:rsid w:val="00C14F95"/>
    <w:rsid w:val="00C56E77"/>
    <w:rsid w:val="00C84008"/>
    <w:rsid w:val="00C911D7"/>
    <w:rsid w:val="00CC15C9"/>
    <w:rsid w:val="00CF26B8"/>
    <w:rsid w:val="00D151A9"/>
    <w:rsid w:val="00D7092A"/>
    <w:rsid w:val="00DA1169"/>
    <w:rsid w:val="00DA58D2"/>
    <w:rsid w:val="00DB71C9"/>
    <w:rsid w:val="00E44A84"/>
    <w:rsid w:val="00E82E0E"/>
    <w:rsid w:val="00E90483"/>
    <w:rsid w:val="00F10423"/>
    <w:rsid w:val="00F531FE"/>
    <w:rsid w:val="00F9365A"/>
    <w:rsid w:val="00FC2C99"/>
    <w:rsid w:val="00FD2D9E"/>
    <w:rsid w:val="01698293"/>
    <w:rsid w:val="02A8BB7A"/>
    <w:rsid w:val="060EC6E6"/>
    <w:rsid w:val="0AD94E64"/>
    <w:rsid w:val="0AF42A96"/>
    <w:rsid w:val="0C64E00D"/>
    <w:rsid w:val="1029A853"/>
    <w:rsid w:val="10951673"/>
    <w:rsid w:val="19C38A76"/>
    <w:rsid w:val="1E71CB5B"/>
    <w:rsid w:val="204A734F"/>
    <w:rsid w:val="280A6CAE"/>
    <w:rsid w:val="31639CA5"/>
    <w:rsid w:val="377F95F9"/>
    <w:rsid w:val="39A237D1"/>
    <w:rsid w:val="3CE14C77"/>
    <w:rsid w:val="416D555D"/>
    <w:rsid w:val="42A10CA9"/>
    <w:rsid w:val="467C6607"/>
    <w:rsid w:val="4AFF2926"/>
    <w:rsid w:val="4B91764D"/>
    <w:rsid w:val="506BA3CD"/>
    <w:rsid w:val="50AAD62B"/>
    <w:rsid w:val="68F0F24A"/>
    <w:rsid w:val="697E6582"/>
    <w:rsid w:val="6F91B2C9"/>
    <w:rsid w:val="717DFCFA"/>
    <w:rsid w:val="72650B0B"/>
    <w:rsid w:val="76A0B089"/>
    <w:rsid w:val="77670837"/>
    <w:rsid w:val="7BDA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E4CFD"/>
  <w15:chartTrackingRefBased/>
  <w15:docId w15:val="{F4430ECD-01EB-4237-851A-D12F7340B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F14"/>
    <w:pPr>
      <w:spacing w:after="120"/>
      <w:ind w:left="113"/>
    </w:pPr>
    <w:rPr>
      <w:rFonts w:ascii="Indivisa Text Sans" w:eastAsiaTheme="minorHAnsi" w:hAnsi="Indivisa Text Sans" w:cstheme="minorBidi"/>
      <w:sz w:val="24"/>
      <w:szCs w:val="24"/>
      <w:lang w:val="es-MX"/>
    </w:rPr>
  </w:style>
  <w:style w:type="paragraph" w:styleId="Ttulo1">
    <w:name w:val="heading 1"/>
    <w:next w:val="Normal"/>
    <w:link w:val="Ttulo1Car"/>
    <w:uiPriority w:val="9"/>
    <w:qFormat/>
    <w:rsid w:val="003009E8"/>
    <w:pPr>
      <w:keepNext/>
      <w:keepLines/>
      <w:spacing w:before="240" w:after="120" w:line="259" w:lineRule="auto"/>
      <w:outlineLvl w:val="0"/>
    </w:pPr>
    <w:rPr>
      <w:rFonts w:ascii="Indivisa Text Sans" w:eastAsiaTheme="majorEastAsia" w:hAnsi="Indivisa Text Sans" w:cstheme="majorBidi"/>
      <w:b/>
      <w:color w:val="1F3864" w:themeColor="accent1" w:themeShade="80"/>
      <w:sz w:val="32"/>
      <w:szCs w:val="32"/>
      <w:lang w:val="es-MX"/>
    </w:rPr>
  </w:style>
  <w:style w:type="paragraph" w:styleId="Ttulo2">
    <w:name w:val="heading 2"/>
    <w:next w:val="Normal"/>
    <w:link w:val="Ttulo2Car"/>
    <w:uiPriority w:val="9"/>
    <w:unhideWhenUsed/>
    <w:qFormat/>
    <w:rsid w:val="003009E8"/>
    <w:pPr>
      <w:keepNext/>
      <w:keepLines/>
      <w:pBdr>
        <w:top w:val="dashSmallGap" w:sz="4" w:space="1" w:color="A6A6A6" w:themeColor="background1" w:themeShade="A6"/>
      </w:pBdr>
      <w:spacing w:before="360" w:after="40" w:line="259" w:lineRule="auto"/>
      <w:outlineLvl w:val="1"/>
    </w:pPr>
    <w:rPr>
      <w:rFonts w:ascii="Indivisa Text Sans" w:eastAsiaTheme="majorEastAsia" w:hAnsi="Indivisa Text Sans" w:cstheme="majorBidi"/>
      <w:b/>
      <w:color w:val="D21034"/>
      <w:sz w:val="28"/>
      <w:szCs w:val="26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47D2"/>
    <w:pPr>
      <w:tabs>
        <w:tab w:val="center" w:pos="4680"/>
        <w:tab w:val="right" w:pos="9360"/>
      </w:tabs>
      <w:ind w:left="0"/>
    </w:pPr>
    <w:rPr>
      <w:rFonts w:ascii="Calibri" w:eastAsia="Calibri" w:hAnsi="Calibri" w:cs="Times New Roman"/>
      <w:lang w:val="es-ES_tradnl"/>
    </w:rPr>
  </w:style>
  <w:style w:type="character" w:customStyle="1" w:styleId="EncabezadoCar">
    <w:name w:val="Encabezado Car"/>
    <w:link w:val="Encabezado"/>
    <w:uiPriority w:val="99"/>
    <w:rsid w:val="001247D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247D2"/>
    <w:pPr>
      <w:tabs>
        <w:tab w:val="center" w:pos="4680"/>
        <w:tab w:val="right" w:pos="9360"/>
      </w:tabs>
      <w:ind w:left="0"/>
    </w:pPr>
    <w:rPr>
      <w:rFonts w:ascii="Calibri" w:eastAsia="Calibri" w:hAnsi="Calibri" w:cs="Times New Roman"/>
      <w:lang w:val="es-ES_tradnl"/>
    </w:rPr>
  </w:style>
  <w:style w:type="character" w:customStyle="1" w:styleId="PiedepginaCar">
    <w:name w:val="Pie de página Car"/>
    <w:link w:val="Piedepgina"/>
    <w:uiPriority w:val="99"/>
    <w:rsid w:val="001247D2"/>
    <w:rPr>
      <w:lang w:val="es-ES"/>
    </w:rPr>
  </w:style>
  <w:style w:type="paragraph" w:styleId="Prrafodelista">
    <w:name w:val="List Paragraph"/>
    <w:basedOn w:val="Normal"/>
    <w:uiPriority w:val="34"/>
    <w:qFormat/>
    <w:rsid w:val="001D0F14"/>
    <w:pPr>
      <w:spacing w:before="100" w:beforeAutospacing="1" w:after="100" w:afterAutospacing="1"/>
      <w:ind w:left="0"/>
    </w:pPr>
    <w:rPr>
      <w:rFonts w:eastAsia="Times New Roman" w:cs="Times New Roman"/>
      <w:lang w:val="en-US"/>
    </w:rPr>
  </w:style>
  <w:style w:type="character" w:customStyle="1" w:styleId="apple-converted-space">
    <w:name w:val="apple-converted-space"/>
    <w:basedOn w:val="Fuentedeprrafopredeter"/>
    <w:rsid w:val="00292A93"/>
  </w:style>
  <w:style w:type="paragraph" w:styleId="Revisin">
    <w:name w:val="Revision"/>
    <w:hidden/>
    <w:uiPriority w:val="99"/>
    <w:semiHidden/>
    <w:rsid w:val="0016069D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009E8"/>
    <w:rPr>
      <w:rFonts w:ascii="Indivisa Text Sans" w:eastAsiaTheme="majorEastAsia" w:hAnsi="Indivisa Text Sans" w:cstheme="majorBidi"/>
      <w:b/>
      <w:color w:val="1F3864" w:themeColor="accent1" w:themeShade="80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3009E8"/>
    <w:rPr>
      <w:rFonts w:ascii="Indivisa Text Sans" w:eastAsiaTheme="majorEastAsia" w:hAnsi="Indivisa Text Sans" w:cstheme="majorBidi"/>
      <w:b/>
      <w:color w:val="D21034"/>
      <w:sz w:val="28"/>
      <w:szCs w:val="26"/>
      <w:lang w:val="es-MX"/>
    </w:rPr>
  </w:style>
  <w:style w:type="character" w:styleId="Textodelmarcadordeposicin">
    <w:name w:val="Placeholder Text"/>
    <w:basedOn w:val="Fuentedeprrafopredeter"/>
    <w:uiPriority w:val="99"/>
    <w:semiHidden/>
    <w:rsid w:val="003009E8"/>
    <w:rPr>
      <w:color w:val="808080"/>
    </w:rPr>
  </w:style>
  <w:style w:type="table" w:styleId="Tablaconcuadrcula">
    <w:name w:val="Table Grid"/>
    <w:basedOn w:val="Tablanormal"/>
    <w:rsid w:val="00C56E77"/>
    <w:rPr>
      <w:rFonts w:ascii="Times New Roman" w:eastAsia="Times New Roman" w:hAnsi="Times New Roman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pract">
    <w:name w:val="Normalpract"/>
    <w:basedOn w:val="Normal"/>
    <w:link w:val="NormalpractCar"/>
    <w:qFormat/>
    <w:rsid w:val="00C56E77"/>
    <w:pPr>
      <w:spacing w:after="200" w:line="276" w:lineRule="auto"/>
      <w:ind w:left="0"/>
      <w:jc w:val="both"/>
    </w:pPr>
    <w:rPr>
      <w:rFonts w:ascii="Times New Roman" w:hAnsi="Times New Roman" w:cs="Times New Roman"/>
    </w:rPr>
  </w:style>
  <w:style w:type="character" w:customStyle="1" w:styleId="NormalpractCar">
    <w:name w:val="Normalpract Car"/>
    <w:basedOn w:val="Fuentedeprrafopredeter"/>
    <w:link w:val="Normalpract"/>
    <w:rsid w:val="00C56E77"/>
    <w:rPr>
      <w:rFonts w:ascii="Times New Roman" w:eastAsiaTheme="minorHAnsi" w:hAnsi="Times New Roman"/>
      <w:sz w:val="24"/>
      <w:szCs w:val="24"/>
      <w:lang w:val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335655"/>
    <w:rPr>
      <w:color w:val="605E5C"/>
      <w:shd w:val="clear" w:color="auto" w:fill="E1DFDD"/>
    </w:rPr>
  </w:style>
  <w:style w:type="paragraph" w:customStyle="1" w:styleId="group-header">
    <w:name w:val="group-header"/>
    <w:basedOn w:val="Normal"/>
    <w:rsid w:val="00762981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lang w:val="es-419" w:eastAsia="es-419"/>
    </w:rPr>
  </w:style>
  <w:style w:type="character" w:styleId="Hipervnculovisitado">
    <w:name w:val="FollowedHyperlink"/>
    <w:basedOn w:val="Fuentedeprrafopredeter"/>
    <w:uiPriority w:val="99"/>
    <w:semiHidden/>
    <w:unhideWhenUsed/>
    <w:rsid w:val="00A10A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1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loud.ibm.com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developer.ibm.com/tutorials/getting-started-using-the-new-ibm-datastage-saas-beta-servi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trator\Documents\Plantillas%20personalizadas%20de%20Office\plantilla_HOJA-MEMBRETADA_CONDESA_LASALLE_2020_CART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619DCC8BD2487EA4313882AF2CE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6E194-E1A0-43B9-AD0A-4216313C0FB2}"/>
      </w:docPartPr>
      <w:docPartBody>
        <w:p w:rsidR="00AD5645" w:rsidRDefault="00442790" w:rsidP="00442790">
          <w:pPr>
            <w:pStyle w:val="C3619DCC8BD2487EA4313882AF2CE4E53"/>
          </w:pPr>
          <w:r w:rsidRPr="00ED181F">
            <w:rPr>
              <w:rStyle w:val="Textodelmarcadordeposicin"/>
            </w:rPr>
            <w:t>Escriba el nombre la asignatura.</w:t>
          </w:r>
        </w:p>
      </w:docPartBody>
    </w:docPart>
    <w:docPart>
      <w:docPartPr>
        <w:name w:val="08CD6B968C1748419450B6E779985E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2EF382-343E-4513-BEE1-3DC92E1EF61E}"/>
      </w:docPartPr>
      <w:docPartBody>
        <w:p w:rsidR="00AD5645" w:rsidRDefault="00442790" w:rsidP="00442790">
          <w:pPr>
            <w:pStyle w:val="08CD6B968C1748419450B6E779985E683"/>
          </w:pPr>
          <w:r w:rsidRPr="00ED181F">
            <w:rPr>
              <w:rStyle w:val="Textodelmarcadordeposicin"/>
            </w:rPr>
            <w:t>Nombre Ap. Paterno Ap. Materno.</w:t>
          </w:r>
        </w:p>
      </w:docPartBody>
    </w:docPart>
    <w:docPart>
      <w:docPartPr>
        <w:name w:val="ADF5E16D2B1A463FAA89CD6E9A79C7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8AF3C8-9274-4987-92B3-2357263052F4}"/>
      </w:docPartPr>
      <w:docPartBody>
        <w:p w:rsidR="00F332CD" w:rsidRDefault="00442790" w:rsidP="00442790">
          <w:pPr>
            <w:pStyle w:val="ADF5E16D2B1A463FAA89CD6E9A79C7FF3"/>
          </w:pPr>
          <w:r>
            <w:rPr>
              <w:rStyle w:val="Textodelmarcadordeposicin"/>
            </w:rPr>
            <w:t>Título de la Práctica</w:t>
          </w:r>
          <w:r w:rsidRPr="00ED181F">
            <w:rPr>
              <w:rStyle w:val="Textodelmarcadordeposicin"/>
            </w:rPr>
            <w:t>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54E1A-B8DF-4D0A-89C1-8607944F73E0}"/>
      </w:docPartPr>
      <w:docPartBody>
        <w:p w:rsidR="00F332CD" w:rsidRDefault="00442790">
          <w:r w:rsidRPr="0088162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10CC48FD44A4F9E84DF17D3BAE0B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1A9EF8-759B-4892-8CB9-CCCB7A75D73F}"/>
      </w:docPartPr>
      <w:docPartBody>
        <w:p w:rsidR="00F332CD" w:rsidRDefault="00442790">
          <w:r>
            <w:t>#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divisa Text Sans">
    <w:altName w:val="Calibri"/>
    <w:panose1 w:val="00000000000000000000"/>
    <w:charset w:val="00"/>
    <w:family w:val="modern"/>
    <w:notTrueType/>
    <w:pitch w:val="variable"/>
    <w:sig w:usb0="A00000BF" w:usb1="40002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91A"/>
    <w:rsid w:val="00003695"/>
    <w:rsid w:val="00232154"/>
    <w:rsid w:val="00232FBB"/>
    <w:rsid w:val="00442790"/>
    <w:rsid w:val="005E691A"/>
    <w:rsid w:val="007745C1"/>
    <w:rsid w:val="00AD5645"/>
    <w:rsid w:val="00D76995"/>
    <w:rsid w:val="00DA7799"/>
    <w:rsid w:val="00E97FA8"/>
    <w:rsid w:val="00EC0FB2"/>
    <w:rsid w:val="00F3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42790"/>
    <w:rPr>
      <w:color w:val="808080"/>
    </w:rPr>
  </w:style>
  <w:style w:type="paragraph" w:customStyle="1" w:styleId="C3619DCC8BD2487EA4313882AF2CE4E53">
    <w:name w:val="C3619DCC8BD2487EA4313882AF2CE4E53"/>
    <w:rsid w:val="00442790"/>
    <w:pPr>
      <w:spacing w:after="120" w:line="240" w:lineRule="auto"/>
      <w:ind w:left="113"/>
    </w:pPr>
    <w:rPr>
      <w:rFonts w:ascii="Indivisa Text Sans" w:eastAsiaTheme="minorHAnsi" w:hAnsi="Indivisa Text Sans"/>
      <w:sz w:val="24"/>
      <w:szCs w:val="24"/>
      <w:lang w:eastAsia="en-US"/>
    </w:rPr>
  </w:style>
  <w:style w:type="paragraph" w:customStyle="1" w:styleId="08CD6B968C1748419450B6E779985E683">
    <w:name w:val="08CD6B968C1748419450B6E779985E683"/>
    <w:rsid w:val="00442790"/>
    <w:pPr>
      <w:spacing w:after="120" w:line="240" w:lineRule="auto"/>
      <w:ind w:left="113"/>
    </w:pPr>
    <w:rPr>
      <w:rFonts w:ascii="Indivisa Text Sans" w:eastAsiaTheme="minorHAnsi" w:hAnsi="Indivisa Text Sans"/>
      <w:sz w:val="24"/>
      <w:szCs w:val="24"/>
      <w:lang w:eastAsia="en-US"/>
    </w:rPr>
  </w:style>
  <w:style w:type="paragraph" w:customStyle="1" w:styleId="ADF5E16D2B1A463FAA89CD6E9A79C7FF3">
    <w:name w:val="ADF5E16D2B1A463FAA89CD6E9A79C7FF3"/>
    <w:rsid w:val="00442790"/>
    <w:pPr>
      <w:keepNext/>
      <w:keepLines/>
      <w:spacing w:before="240" w:after="120"/>
      <w:outlineLvl w:val="0"/>
    </w:pPr>
    <w:rPr>
      <w:rFonts w:ascii="Indivisa Text Sans" w:eastAsiaTheme="majorEastAsia" w:hAnsi="Indivisa Text Sans" w:cstheme="majorBidi"/>
      <w:b/>
      <w:color w:val="1F3864" w:themeColor="accent1" w:themeShade="80"/>
      <w:sz w:val="32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50C1586B16DB439ABB0772CFDA31D6" ma:contentTypeVersion="12" ma:contentTypeDescription="Crear nuevo documento." ma:contentTypeScope="" ma:versionID="e49771f4534b73b5b13e681b8b803d00">
  <xsd:schema xmlns:xsd="http://www.w3.org/2001/XMLSchema" xmlns:xs="http://www.w3.org/2001/XMLSchema" xmlns:p="http://schemas.microsoft.com/office/2006/metadata/properties" xmlns:ns2="a16fb6cc-20e0-4d53-a765-f4668767cdb9" xmlns:ns3="c7eca2ab-63bc-48a2-b740-ff501df1d3eb" targetNamespace="http://schemas.microsoft.com/office/2006/metadata/properties" ma:root="true" ma:fieldsID="0ed0e5d4ee754146a5b2f005e9b29175" ns2:_="" ns3:_="">
    <xsd:import namespace="a16fb6cc-20e0-4d53-a765-f4668767cdb9"/>
    <xsd:import namespace="c7eca2ab-63bc-48a2-b740-ff501df1d3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fb6cc-20e0-4d53-a765-f4668767cd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eca2ab-63bc-48a2-b740-ff501df1d3e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7eca2ab-63bc-48a2-b740-ff501df1d3eb">
      <UserInfo>
        <DisplayName>Estela Arias</DisplayName>
        <AccountId>593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AF6F3B-AFC8-48A0-A7DD-5F177DCA05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6fb6cc-20e0-4d53-a765-f4668767cdb9"/>
    <ds:schemaRef ds:uri="c7eca2ab-63bc-48a2-b740-ff501df1d3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E90DBD-7122-464E-B79E-E5D12C5DAD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AD4BFF-32DC-453C-8147-30D248272029}">
  <ds:schemaRefs>
    <ds:schemaRef ds:uri="http://schemas.microsoft.com/office/2006/metadata/properties"/>
    <ds:schemaRef ds:uri="http://schemas.microsoft.com/office/infopath/2007/PartnerControls"/>
    <ds:schemaRef ds:uri="c7eca2ab-63bc-48a2-b740-ff501df1d3eb"/>
  </ds:schemaRefs>
</ds:datastoreItem>
</file>

<file path=customXml/itemProps4.xml><?xml version="1.0" encoding="utf-8"?>
<ds:datastoreItem xmlns:ds="http://schemas.openxmlformats.org/officeDocument/2006/customXml" ds:itemID="{EB3DA2BA-91B2-4B3D-ADCA-FD9E0F2F0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plantilla_HOJA-MEMBRETADA_CONDESA_LASALLE_2020_CARTA.dotx</Template>
  <TotalTime>102</TotalTime>
  <Pages>5</Pages>
  <Words>357</Words>
  <Characters>1964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Hunter</dc:creator>
  <cp:keywords>Practicario</cp:keywords>
  <dc:description/>
  <cp:lastModifiedBy>Emilio Méndez</cp:lastModifiedBy>
  <cp:revision>3</cp:revision>
  <cp:lastPrinted>2019-11-23T01:54:00Z</cp:lastPrinted>
  <dcterms:created xsi:type="dcterms:W3CDTF">2023-10-26T02:10:00Z</dcterms:created>
  <dcterms:modified xsi:type="dcterms:W3CDTF">2023-10-26T03:49:00Z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0x0101002950C1586B16DB439ABB0772CFDA31D6</vt:lpwstr>
  </property>
</Properties>
</file>